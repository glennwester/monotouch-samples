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CE3BC" w14:textId="77777777" w:rsidR="008D4755" w:rsidRPr="00AA7EB6" w:rsidRDefault="008D4755" w:rsidP="008D4755"/>
    <w:p w14:paraId="1AE94697" w14:textId="77777777" w:rsidR="008D4755" w:rsidRPr="00AA7EB6" w:rsidRDefault="008D4755" w:rsidP="008D4755"/>
    <w:p w14:paraId="0245D78B" w14:textId="77777777" w:rsidR="008D4755" w:rsidRPr="00AA7EB6" w:rsidRDefault="008D4755" w:rsidP="008D4755"/>
    <w:p w14:paraId="4C6A8F74" w14:textId="77777777" w:rsidR="008D4755" w:rsidRPr="00AA7EB6" w:rsidRDefault="008D4755" w:rsidP="008D4755"/>
    <w:p w14:paraId="2F0E2DD2" w14:textId="77777777" w:rsidR="008D4755" w:rsidRPr="00AA7EB6" w:rsidRDefault="008D4755" w:rsidP="008D4755"/>
    <w:p w14:paraId="4E00ADD3" w14:textId="77777777" w:rsidR="008D4755" w:rsidRDefault="008D4755" w:rsidP="008D4755">
      <w:pPr>
        <w:jc w:val="right"/>
        <w:rPr>
          <w:rFonts w:ascii="Helvetica Neue UltraLight" w:hAnsi="Helvetica Neue UltraLight"/>
          <w:sz w:val="96"/>
        </w:rPr>
      </w:pPr>
    </w:p>
    <w:p w14:paraId="0B195E02" w14:textId="77777777" w:rsidR="008D4755" w:rsidRDefault="008D4755" w:rsidP="008D4755">
      <w:pPr>
        <w:jc w:val="right"/>
        <w:rPr>
          <w:rFonts w:ascii="Helvetica Neue UltraLight" w:hAnsi="Helvetica Neue UltraLight"/>
          <w:sz w:val="96"/>
        </w:rPr>
      </w:pPr>
    </w:p>
    <w:p w14:paraId="67382AD9" w14:textId="77777777" w:rsidR="008D4755" w:rsidRPr="00B00453" w:rsidRDefault="0034610A" w:rsidP="00423895">
      <w:pPr>
        <w:pStyle w:val="Title"/>
      </w:pPr>
      <w:r>
        <w:t>Introduction to CloudKit</w:t>
      </w:r>
    </w:p>
    <w:p w14:paraId="70D0A28B" w14:textId="12BBFE67" w:rsidR="008D4755" w:rsidRDefault="00E33E87" w:rsidP="00423895">
      <w:pPr>
        <w:pStyle w:val="Subtitle"/>
      </w:pPr>
      <w:r>
        <w:t>Storing and Retrieving data from iCloud</w:t>
      </w:r>
      <w:r w:rsidR="00267685">
        <w:t xml:space="preserve"> using CloudKit</w:t>
      </w:r>
    </w:p>
    <w:p w14:paraId="0EF894ED" w14:textId="77777777" w:rsidR="008D4755" w:rsidRDefault="008D4755" w:rsidP="008D4755">
      <w:pPr>
        <w:jc w:val="right"/>
      </w:pPr>
    </w:p>
    <w:p w14:paraId="71760742" w14:textId="77777777" w:rsidR="008D4755" w:rsidRDefault="008D4755" w:rsidP="008D4755">
      <w:pPr>
        <w:jc w:val="right"/>
      </w:pPr>
    </w:p>
    <w:p w14:paraId="580173E6" w14:textId="77777777" w:rsidR="008D4755" w:rsidRDefault="008D4755" w:rsidP="008D4755">
      <w:pPr>
        <w:pBdr>
          <w:bottom w:val="single" w:sz="6" w:space="1" w:color="auto"/>
        </w:pBdr>
        <w:jc w:val="right"/>
      </w:pPr>
    </w:p>
    <w:p w14:paraId="4AC82163" w14:textId="77777777" w:rsidR="008D4755" w:rsidRDefault="008D4755" w:rsidP="008D4755">
      <w:pPr>
        <w:pBdr>
          <w:bottom w:val="single" w:sz="6" w:space="1" w:color="auto"/>
        </w:pBdr>
        <w:jc w:val="right"/>
      </w:pPr>
    </w:p>
    <w:p w14:paraId="7AB59CD7" w14:textId="77777777" w:rsidR="008D4755" w:rsidRDefault="008D4755" w:rsidP="008D4755">
      <w:pPr>
        <w:pBdr>
          <w:bottom w:val="single" w:sz="6" w:space="1" w:color="auto"/>
        </w:pBdr>
        <w:jc w:val="right"/>
      </w:pPr>
    </w:p>
    <w:p w14:paraId="244EE80E" w14:textId="77777777" w:rsidR="008D4755" w:rsidRDefault="008D4755" w:rsidP="008D4755">
      <w:pPr>
        <w:pBdr>
          <w:bottom w:val="single" w:sz="6" w:space="1" w:color="auto"/>
        </w:pBdr>
        <w:jc w:val="right"/>
      </w:pPr>
    </w:p>
    <w:p w14:paraId="022935FC" w14:textId="77777777" w:rsidR="008D4755" w:rsidRDefault="008D4755" w:rsidP="008D4755">
      <w:pPr>
        <w:pBdr>
          <w:bottom w:val="single" w:sz="6" w:space="1" w:color="auto"/>
        </w:pBdr>
        <w:jc w:val="right"/>
      </w:pPr>
    </w:p>
    <w:p w14:paraId="0208B04F" w14:textId="77777777" w:rsidR="008D4755" w:rsidRDefault="008D4755" w:rsidP="008D4755">
      <w:pPr>
        <w:pBdr>
          <w:bottom w:val="single" w:sz="6" w:space="1" w:color="auto"/>
        </w:pBdr>
        <w:jc w:val="right"/>
      </w:pPr>
    </w:p>
    <w:p w14:paraId="22607D2D" w14:textId="77777777" w:rsidR="008D4755" w:rsidRDefault="008D4755" w:rsidP="008D4755">
      <w:pPr>
        <w:pBdr>
          <w:bottom w:val="single" w:sz="6" w:space="1" w:color="auto"/>
        </w:pBdr>
        <w:jc w:val="right"/>
      </w:pPr>
    </w:p>
    <w:p w14:paraId="6AAEF3D8" w14:textId="77777777" w:rsidR="008D4755" w:rsidRDefault="008D4755" w:rsidP="008D4755">
      <w:pPr>
        <w:pBdr>
          <w:bottom w:val="single" w:sz="6" w:space="1" w:color="auto"/>
        </w:pBdr>
        <w:jc w:val="right"/>
      </w:pPr>
    </w:p>
    <w:p w14:paraId="54CD891F" w14:textId="77777777" w:rsidR="008D4755" w:rsidRDefault="008D4755" w:rsidP="008D4755">
      <w:pPr>
        <w:pBdr>
          <w:bottom w:val="single" w:sz="6" w:space="1" w:color="auto"/>
        </w:pBdr>
        <w:jc w:val="right"/>
      </w:pPr>
    </w:p>
    <w:p w14:paraId="6C125A6D" w14:textId="77777777" w:rsidR="008D4755" w:rsidRDefault="008D4755" w:rsidP="008D4755">
      <w:pPr>
        <w:pBdr>
          <w:bottom w:val="single" w:sz="6" w:space="1" w:color="auto"/>
        </w:pBdr>
        <w:jc w:val="right"/>
      </w:pPr>
    </w:p>
    <w:p w14:paraId="17240495" w14:textId="77777777" w:rsidR="008D4755" w:rsidRDefault="008D4755" w:rsidP="008D4755">
      <w:pPr>
        <w:pBdr>
          <w:bottom w:val="single" w:sz="6" w:space="1" w:color="auto"/>
        </w:pBdr>
        <w:jc w:val="right"/>
      </w:pPr>
    </w:p>
    <w:p w14:paraId="5BD07AB4" w14:textId="77777777" w:rsidR="008D4755" w:rsidRDefault="008D4755" w:rsidP="008D4755">
      <w:pPr>
        <w:pBdr>
          <w:bottom w:val="single" w:sz="6" w:space="1" w:color="auto"/>
        </w:pBdr>
        <w:jc w:val="right"/>
      </w:pPr>
    </w:p>
    <w:p w14:paraId="68003C88" w14:textId="77777777" w:rsidR="008D4755" w:rsidRDefault="008D4755" w:rsidP="008D4755">
      <w:pPr>
        <w:pBdr>
          <w:bottom w:val="single" w:sz="6" w:space="1" w:color="auto"/>
        </w:pBdr>
        <w:jc w:val="right"/>
      </w:pPr>
    </w:p>
    <w:p w14:paraId="6C1F11E2" w14:textId="77777777" w:rsidR="008D4755" w:rsidRDefault="008D4755" w:rsidP="008D4755">
      <w:pPr>
        <w:pBdr>
          <w:bottom w:val="single" w:sz="6" w:space="1" w:color="auto"/>
        </w:pBdr>
        <w:jc w:val="right"/>
      </w:pPr>
    </w:p>
    <w:p w14:paraId="7EFDFB31" w14:textId="77777777" w:rsidR="008D4755" w:rsidRDefault="008D4755" w:rsidP="008D4755">
      <w:pPr>
        <w:pBdr>
          <w:bottom w:val="single" w:sz="6" w:space="1" w:color="auto"/>
        </w:pBdr>
        <w:jc w:val="right"/>
      </w:pPr>
    </w:p>
    <w:p w14:paraId="709A7CCF" w14:textId="77777777" w:rsidR="008D4755" w:rsidRDefault="008D4755" w:rsidP="008D4755">
      <w:pPr>
        <w:pBdr>
          <w:bottom w:val="single" w:sz="6" w:space="1" w:color="auto"/>
        </w:pBdr>
        <w:jc w:val="right"/>
      </w:pPr>
    </w:p>
    <w:p w14:paraId="71B314B2" w14:textId="77777777" w:rsidR="008D4755" w:rsidRDefault="008D4755" w:rsidP="008D4755">
      <w:pPr>
        <w:pBdr>
          <w:bottom w:val="single" w:sz="6" w:space="1" w:color="auto"/>
        </w:pBdr>
        <w:jc w:val="right"/>
      </w:pPr>
    </w:p>
    <w:p w14:paraId="7E2DE879" w14:textId="77777777" w:rsidR="008D4755" w:rsidRDefault="008D4755" w:rsidP="008D4755">
      <w:pPr>
        <w:pBdr>
          <w:bottom w:val="single" w:sz="6" w:space="1" w:color="auto"/>
        </w:pBdr>
        <w:jc w:val="right"/>
      </w:pPr>
    </w:p>
    <w:p w14:paraId="423C54E1" w14:textId="77777777" w:rsidR="008D4755" w:rsidRDefault="008D4755" w:rsidP="008D4755">
      <w:pPr>
        <w:pBdr>
          <w:bottom w:val="single" w:sz="6" w:space="1" w:color="auto"/>
        </w:pBdr>
        <w:jc w:val="right"/>
      </w:pPr>
    </w:p>
    <w:p w14:paraId="1F911D5F" w14:textId="77777777" w:rsidR="008D4755" w:rsidRDefault="008D4755" w:rsidP="008D4755">
      <w:pPr>
        <w:pBdr>
          <w:bottom w:val="single" w:sz="6" w:space="1" w:color="auto"/>
        </w:pBdr>
        <w:jc w:val="right"/>
      </w:pPr>
    </w:p>
    <w:p w14:paraId="1D2092FD" w14:textId="77777777" w:rsidR="008D4755" w:rsidRDefault="008D4755" w:rsidP="008D4755">
      <w:pPr>
        <w:pBdr>
          <w:bottom w:val="single" w:sz="6" w:space="1" w:color="auto"/>
        </w:pBdr>
        <w:jc w:val="right"/>
      </w:pPr>
    </w:p>
    <w:p w14:paraId="05B3C6B6" w14:textId="77777777" w:rsidR="008D4755" w:rsidRDefault="0059389B" w:rsidP="008D4755">
      <w:pPr>
        <w:jc w:val="right"/>
      </w:pPr>
      <w:r>
        <w:t xml:space="preserve">Xamarin </w:t>
      </w:r>
      <w:r w:rsidR="005D0EFB">
        <w:t>I</w:t>
      </w:r>
      <w:r>
        <w:t>nc.</w:t>
      </w:r>
    </w:p>
    <w:p w14:paraId="5CDADC94" w14:textId="77777777" w:rsidR="008C630D" w:rsidRDefault="008C630D">
      <w:pPr>
        <w:rPr>
          <w:rFonts w:ascii="Trade Gothic LT Std Cn" w:hAnsi="Trade Gothic LT Std Cn"/>
          <w:b/>
          <w:caps/>
          <w:kern w:val="28"/>
          <w:sz w:val="44"/>
        </w:rPr>
      </w:pPr>
      <w:r>
        <w:br w:type="page"/>
      </w:r>
    </w:p>
    <w:p w14:paraId="534CF6E7" w14:textId="1A2328E2" w:rsidR="00DC73C0" w:rsidRDefault="00491EF5" w:rsidP="009132E4">
      <w:pPr>
        <w:pStyle w:val="Heading1"/>
      </w:pPr>
      <w:r>
        <w:lastRenderedPageBreak/>
        <w:t>Brief</w:t>
      </w:r>
    </w:p>
    <w:p w14:paraId="04AF917B" w14:textId="013B9755" w:rsidR="000C26B1" w:rsidRDefault="00A93AFE" w:rsidP="000C26B1">
      <w:pPr>
        <w:pStyle w:val="Normal-indent"/>
      </w:pPr>
      <w:proofErr w:type="gramStart"/>
      <w:r w:rsidRPr="00A93AFE">
        <w:t>iCloud</w:t>
      </w:r>
      <w:proofErr w:type="gramEnd"/>
      <w:r w:rsidRPr="00A93AFE">
        <w:t xml:space="preserve"> APIs enable </w:t>
      </w:r>
      <w:r>
        <w:t>iOS 8</w:t>
      </w:r>
      <w:r w:rsidRPr="00A93AFE">
        <w:t xml:space="preserve"> app</w:t>
      </w:r>
      <w:r>
        <w:t>lication</w:t>
      </w:r>
      <w:r w:rsidRPr="00A93AFE">
        <w:t xml:space="preserve">s to store data in iCloud, </w:t>
      </w:r>
      <w:r w:rsidR="001E22BF">
        <w:t>with support for automatic</w:t>
      </w:r>
      <w:r>
        <w:t xml:space="preserve"> syncing across a user’s </w:t>
      </w:r>
      <w:r w:rsidR="00124C01">
        <w:t>account</w:t>
      </w:r>
      <w:r w:rsidRPr="00A93AFE">
        <w:t>. Us</w:t>
      </w:r>
      <w:r>
        <w:t>ing CloudKit</w:t>
      </w:r>
      <w:r w:rsidRPr="00A93AFE">
        <w:t xml:space="preserve"> give</w:t>
      </w:r>
      <w:r>
        <w:t>s</w:t>
      </w:r>
      <w:r w:rsidRPr="00A93AFE">
        <w:t xml:space="preserve"> users a consistent and seamless experience across iCloud-enabled devices.</w:t>
      </w:r>
      <w:r>
        <w:t xml:space="preserve"> This articl</w:t>
      </w:r>
      <w:r w:rsidR="001E22BF">
        <w:t xml:space="preserve">e covers enabling CloudKit in an </w:t>
      </w:r>
      <w:r>
        <w:t>iOS 8 application</w:t>
      </w:r>
      <w:r w:rsidR="001E22BF">
        <w:t xml:space="preserve"> using the Convenience API</w:t>
      </w:r>
      <w:r>
        <w:t>.</w:t>
      </w:r>
    </w:p>
    <w:p w14:paraId="5E6CCF62" w14:textId="77777777" w:rsidR="00AD4BEE" w:rsidRDefault="00027CE3" w:rsidP="00D47333">
      <w:pPr>
        <w:pStyle w:val="Normal-indent"/>
      </w:pPr>
      <w:r>
        <w:rPr>
          <w:b/>
        </w:rPr>
        <w:t>Sample Code:</w:t>
      </w:r>
      <w:r>
        <w:t xml:space="preserve"> </w:t>
      </w:r>
    </w:p>
    <w:p w14:paraId="0F5CC92F" w14:textId="5BC6633E" w:rsidR="00AA4339" w:rsidRDefault="00AA4339" w:rsidP="00D47333">
      <w:pPr>
        <w:pStyle w:val="Normal-indent"/>
      </w:pPr>
      <w:r>
        <w:t>[</w:t>
      </w:r>
      <w:r w:rsidR="00B04413" w:rsidRPr="00B04413">
        <w:rPr>
          <w:highlight w:val="yellow"/>
        </w:rPr>
        <w:t xml:space="preserve">TODO: </w:t>
      </w:r>
      <w:r w:rsidRPr="00B04413">
        <w:rPr>
          <w:highlight w:val="yellow"/>
        </w:rPr>
        <w:t>sample code downl</w:t>
      </w:r>
      <w:r w:rsidR="00C2189D" w:rsidRPr="00B04413">
        <w:rPr>
          <w:highlight w:val="yellow"/>
        </w:rPr>
        <w:t>oad</w:t>
      </w:r>
      <w:r w:rsidR="00027CE3" w:rsidRPr="00B04413">
        <w:rPr>
          <w:highlight w:val="yellow"/>
        </w:rPr>
        <w:t xml:space="preserve"> link</w:t>
      </w:r>
      <w:r w:rsidR="00C2189D">
        <w:t>]</w:t>
      </w:r>
    </w:p>
    <w:p w14:paraId="759EB6BC" w14:textId="77777777" w:rsidR="00EE5CED" w:rsidRDefault="00027CE3" w:rsidP="00D47333">
      <w:pPr>
        <w:pStyle w:val="Normal-indent"/>
      </w:pPr>
      <w:r>
        <w:rPr>
          <w:b/>
        </w:rPr>
        <w:t>Related Articles:</w:t>
      </w:r>
      <w:r w:rsidR="00EE5CED">
        <w:t xml:space="preserve"> </w:t>
      </w:r>
    </w:p>
    <w:p w14:paraId="64D54002" w14:textId="64DA23D4" w:rsidR="00DE7EFF" w:rsidRDefault="00DE7EFF" w:rsidP="00D47333">
      <w:pPr>
        <w:pStyle w:val="Normal-indent"/>
      </w:pPr>
      <w:r>
        <w:t>[</w:t>
      </w:r>
      <w:r w:rsidR="00B04413" w:rsidRPr="00B04413">
        <w:rPr>
          <w:highlight w:val="yellow"/>
        </w:rPr>
        <w:t xml:space="preserve">TODO: </w:t>
      </w:r>
      <w:r w:rsidRPr="00B04413">
        <w:rPr>
          <w:highlight w:val="yellow"/>
        </w:rPr>
        <w:t xml:space="preserve">related </w:t>
      </w:r>
      <w:r w:rsidR="00F4343A" w:rsidRPr="00B04413">
        <w:rPr>
          <w:highlight w:val="yellow"/>
        </w:rPr>
        <w:t xml:space="preserve">Xamarin </w:t>
      </w:r>
      <w:r w:rsidRPr="00B04413">
        <w:rPr>
          <w:highlight w:val="yellow"/>
        </w:rPr>
        <w:t>articles</w:t>
      </w:r>
      <w:r w:rsidR="00AD4BEE" w:rsidRPr="00B04413">
        <w:rPr>
          <w:highlight w:val="yellow"/>
        </w:rPr>
        <w:t xml:space="preserve"> list</w:t>
      </w:r>
      <w:r>
        <w:t>]</w:t>
      </w:r>
    </w:p>
    <w:p w14:paraId="6405745A" w14:textId="77777777" w:rsidR="00EE5CED" w:rsidRPr="00EE5CED" w:rsidRDefault="00EE5CED" w:rsidP="00D47333">
      <w:pPr>
        <w:pStyle w:val="Normal-indent"/>
        <w:rPr>
          <w:b/>
        </w:rPr>
      </w:pPr>
      <w:r>
        <w:rPr>
          <w:b/>
        </w:rPr>
        <w:t>Related Apple Documentation:</w:t>
      </w:r>
    </w:p>
    <w:p w14:paraId="36C629BE" w14:textId="2D5336A3" w:rsidR="008F6183" w:rsidRPr="00D47333" w:rsidRDefault="001E22BF" w:rsidP="00A93AFE">
      <w:pPr>
        <w:pStyle w:val="Normal-indent"/>
        <w:jc w:val="left"/>
      </w:pPr>
      <w:hyperlink r:id="rId7" w:history="1">
        <w:proofErr w:type="gramStart"/>
        <w:r w:rsidR="00A93AFE" w:rsidRPr="00A93AFE">
          <w:rPr>
            <w:rStyle w:val="Hyperlink"/>
          </w:rPr>
          <w:t>iCloud</w:t>
        </w:r>
        <w:proofErr w:type="gramEnd"/>
        <w:r w:rsidR="00A93AFE" w:rsidRPr="00A93AFE">
          <w:rPr>
            <w:rStyle w:val="Hyperlink"/>
          </w:rPr>
          <w:t xml:space="preserve"> for Developers</w:t>
        </w:r>
      </w:hyperlink>
      <w:r w:rsidR="00A93AFE">
        <w:br/>
      </w:r>
      <w:hyperlink r:id="rId8" w:history="1">
        <w:r w:rsidR="004D052B" w:rsidRPr="004D052B">
          <w:rPr>
            <w:rStyle w:val="Hyperlink"/>
          </w:rPr>
          <w:t>iCloud Design Guide</w:t>
        </w:r>
      </w:hyperlink>
      <w:r w:rsidR="004D052B">
        <w:br/>
      </w:r>
      <w:hyperlink r:id="rId9" w:history="1">
        <w:r w:rsidR="009401D5" w:rsidRPr="009401D5">
          <w:rPr>
            <w:rStyle w:val="Hyperlink"/>
          </w:rPr>
          <w:t>CloudKit Framework Reference</w:t>
        </w:r>
      </w:hyperlink>
    </w:p>
    <w:p w14:paraId="6B3C2DF8" w14:textId="77777777" w:rsidR="00D47333" w:rsidRDefault="00D47333" w:rsidP="00F25A5C">
      <w:pPr>
        <w:pStyle w:val="Heading2"/>
      </w:pPr>
      <w:r>
        <w:t>Overview</w:t>
      </w:r>
    </w:p>
    <w:p w14:paraId="58C40780" w14:textId="0F6445D1" w:rsidR="00001B19" w:rsidRDefault="00D8005A" w:rsidP="005D3800">
      <w:pPr>
        <w:pStyle w:val="Normal-indent"/>
      </w:pPr>
      <w:r>
        <w:t xml:space="preserve">Leverage the full power of iCloud and build applications with the new </w:t>
      </w:r>
      <w:r w:rsidRPr="00B062BC">
        <w:rPr>
          <w:rStyle w:val="SubtleEmphasis"/>
        </w:rPr>
        <w:t>CloudKit Framework</w:t>
      </w:r>
      <w:r>
        <w:t>. Now the developer can easily and securely store and efficiently retrieve application data like structured data in a database or assets right from iCloud. CloudKit also enables users to anonymously sign in to applications with their iCloud Apple IDs without sharing their personal information.</w:t>
      </w:r>
    </w:p>
    <w:p w14:paraId="31900E8E" w14:textId="20746E4E" w:rsidR="00D8005A" w:rsidRDefault="00D8005A" w:rsidP="00D8005A">
      <w:pPr>
        <w:pStyle w:val="Normal-indent"/>
      </w:pPr>
      <w:r>
        <w:t>With CloudKit, the developer can focus on their client-side application development and let iCloud eliminate the need to write server-side application logic. CloudKit provides authentication, private and public databases, and structured</w:t>
      </w:r>
      <w:r w:rsidR="002858F9">
        <w:t xml:space="preserve"> data</w:t>
      </w:r>
      <w:r>
        <w:t xml:space="preserve"> and asset storage services. </w:t>
      </w:r>
    </w:p>
    <w:p w14:paraId="50C11874" w14:textId="778E4D04" w:rsidR="00001B19" w:rsidRDefault="00037E60" w:rsidP="00037E60">
      <w:pPr>
        <w:pStyle w:val="Heading3"/>
      </w:pPr>
      <w:r>
        <w:t>What is CloudKit</w:t>
      </w:r>
    </w:p>
    <w:p w14:paraId="292D9D26" w14:textId="0E965E94" w:rsidR="00037E60" w:rsidRDefault="00037E60" w:rsidP="00037E60">
      <w:pPr>
        <w:pStyle w:val="Normal-indent"/>
      </w:pPr>
      <w:r>
        <w:t xml:space="preserve">CloudKit is a way to give the developer access to the iCloud Servers. It provides the foundation for both </w:t>
      </w:r>
      <w:r w:rsidRPr="00663F86">
        <w:rPr>
          <w:rStyle w:val="SubtleEmphasis"/>
        </w:rPr>
        <w:t>iCloud Drive</w:t>
      </w:r>
      <w:r>
        <w:t xml:space="preserve"> and </w:t>
      </w:r>
      <w:r w:rsidRPr="00663F86">
        <w:rPr>
          <w:rStyle w:val="SubtleEmphasis"/>
        </w:rPr>
        <w:t>iCloud Photo Library</w:t>
      </w:r>
      <w:r>
        <w:t>.</w:t>
      </w:r>
      <w:r w:rsidR="00FC6175">
        <w:t xml:space="preserve"> CloudKit is supported on both Mac OS X and Apple iOS Devices.</w:t>
      </w:r>
    </w:p>
    <w:p w14:paraId="14D70A44" w14:textId="18B1940B" w:rsidR="005D3800" w:rsidRDefault="005D3800" w:rsidP="005D3800">
      <w:pPr>
        <w:pStyle w:val="Normal-indent"/>
        <w:jc w:val="center"/>
      </w:pPr>
      <w:r w:rsidRPr="00001B19">
        <w:rPr>
          <w:noProof/>
          <w:lang w:eastAsia="en-US"/>
        </w:rPr>
        <w:lastRenderedPageBreak/>
        <w:drawing>
          <wp:inline distT="0" distB="0" distL="0" distR="0" wp14:anchorId="6F892C74" wp14:editId="7C7B62C3">
            <wp:extent cx="3182973" cy="2628900"/>
            <wp:effectExtent l="0" t="0" r="0" b="0"/>
            <wp:docPr id="2" name="Picture 2" descr="Macintosh HD:Users:kmullins:Xamarin Corp:Documents:iOS 8:CloudKitIntroduction:Images:CloudKi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ullins:Xamarin Corp:Documents:iOS 8:CloudKitIntroduction:Images:CloudKit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973" cy="2628900"/>
                    </a:xfrm>
                    <a:prstGeom prst="rect">
                      <a:avLst/>
                    </a:prstGeom>
                    <a:noFill/>
                    <a:ln>
                      <a:noFill/>
                    </a:ln>
                  </pic:spPr>
                </pic:pic>
              </a:graphicData>
            </a:graphic>
          </wp:inline>
        </w:drawing>
      </w:r>
    </w:p>
    <w:p w14:paraId="39B718B3" w14:textId="7D0FEEF1" w:rsidR="00FC6175" w:rsidRDefault="00FC6175" w:rsidP="00037E60">
      <w:pPr>
        <w:pStyle w:val="Normal-indent"/>
      </w:pPr>
      <w:r>
        <w:t>CloudKit uses the iCloud Account infrastructure. If there is a</w:t>
      </w:r>
      <w:r w:rsidR="0033449F">
        <w:t xml:space="preserve"> user</w:t>
      </w:r>
      <w:r>
        <w:t xml:space="preserve"> logged in</w:t>
      </w:r>
      <w:r w:rsidR="0033449F">
        <w:t>to an</w:t>
      </w:r>
      <w:r>
        <w:t xml:space="preserve"> iCloud Account on the device, CloudKit will use </w:t>
      </w:r>
      <w:r w:rsidR="0033449F">
        <w:t>their ID</w:t>
      </w:r>
      <w:r>
        <w:t xml:space="preserve"> to identify the user. If no account is available, then limited read-only access will be provided.</w:t>
      </w:r>
    </w:p>
    <w:p w14:paraId="2488C02A" w14:textId="6CEC8774" w:rsidR="005D3800" w:rsidRDefault="005D3800" w:rsidP="00037E60">
      <w:pPr>
        <w:pStyle w:val="Normal-indent"/>
      </w:pPr>
      <w:r>
        <w:t>CloudKit supports both the concept of public and private data</w:t>
      </w:r>
      <w:r w:rsidR="00663F86">
        <w:t>bases. Public databases provide</w:t>
      </w:r>
      <w:r>
        <w:t xml:space="preserve"> a “soup” of all the data that the user has access to. Private databases are meant to store the private data bounds to a specific user.</w:t>
      </w:r>
    </w:p>
    <w:p w14:paraId="29F17DE0" w14:textId="54AC2AC0" w:rsidR="00592445" w:rsidRDefault="00592445" w:rsidP="00037E60">
      <w:pPr>
        <w:pStyle w:val="Normal-indent"/>
      </w:pPr>
      <w:r>
        <w:t>CloudKit supports both structured and bulk data. It is capable of handling large file transfers seamlessly. CloudKit takes care of efficiently transferring large files</w:t>
      </w:r>
      <w:r w:rsidR="00663F86">
        <w:t xml:space="preserve"> to and from the iCloud Servers in the background, freeing the developer to focus on other tasks.</w:t>
      </w:r>
    </w:p>
    <w:p w14:paraId="7966FE1E" w14:textId="631EFF23" w:rsidR="00BB36F8" w:rsidRPr="00037E60" w:rsidRDefault="00BB36F8" w:rsidP="00037E60">
      <w:pPr>
        <w:pStyle w:val="Normal-indent"/>
      </w:pPr>
      <w:r>
        <w:t xml:space="preserve">It is important to note that CloudKit is a </w:t>
      </w:r>
      <w:r w:rsidRPr="00BB36F8">
        <w:rPr>
          <w:rStyle w:val="SubtleEmphasis"/>
        </w:rPr>
        <w:t>Transport Technology</w:t>
      </w:r>
      <w:r>
        <w:t>, it doesn’t provide any persistence, it only enables an application to send and receive information from the servers efficiently.</w:t>
      </w:r>
    </w:p>
    <w:p w14:paraId="127C8340" w14:textId="15DCAF12" w:rsidR="00112884" w:rsidRDefault="00663F86" w:rsidP="00D8005A">
      <w:pPr>
        <w:pStyle w:val="BodyIndent"/>
      </w:pPr>
      <w:r>
        <w:t xml:space="preserve">As of this writing, </w:t>
      </w:r>
      <w:r w:rsidR="00D8005A">
        <w:t>Apple is initially providing CloudKit for free with a high limit on both bandwidth and storage capacity. For larger projects or applications with a large user base, Apple has hinted that an affordable pricing scale will be provided.</w:t>
      </w:r>
    </w:p>
    <w:p w14:paraId="7132DFDE" w14:textId="77777777" w:rsidR="00E238A4" w:rsidRDefault="00E238A4" w:rsidP="00E238A4">
      <w:pPr>
        <w:pStyle w:val="Heading2"/>
      </w:pPr>
      <w:r>
        <w:t>Requirements</w:t>
      </w:r>
    </w:p>
    <w:p w14:paraId="47C34B39" w14:textId="77777777" w:rsidR="00E238A4" w:rsidRDefault="00E238A4" w:rsidP="00E238A4">
      <w:pPr>
        <w:pStyle w:val="Normal-indent"/>
      </w:pPr>
      <w:r>
        <w:t>The following is required to complete the steps presented in this article:</w:t>
      </w:r>
    </w:p>
    <w:p w14:paraId="2A29A20D" w14:textId="77777777" w:rsidR="00E238A4" w:rsidRDefault="00E238A4" w:rsidP="00E238A4">
      <w:pPr>
        <w:pStyle w:val="BulletList"/>
      </w:pPr>
      <w:r w:rsidRPr="003B5B2F">
        <w:rPr>
          <w:b/>
        </w:rPr>
        <w:t>Xcode 6 and iOS 8</w:t>
      </w:r>
      <w:r>
        <w:t xml:space="preserve"> – Apple’s Xcode 6 and iOS 8 APIs need to be installed and configured on the developer’s computer.</w:t>
      </w:r>
    </w:p>
    <w:p w14:paraId="1A3A861F" w14:textId="77777777" w:rsidR="00E238A4" w:rsidRDefault="00E238A4" w:rsidP="00E238A4">
      <w:pPr>
        <w:pStyle w:val="BulletList"/>
      </w:pPr>
      <w:r>
        <w:rPr>
          <w:b/>
        </w:rPr>
        <w:t xml:space="preserve">Xamarin Studio </w:t>
      </w:r>
      <w:r>
        <w:t>– The latest version of Xamarin Studio should be installed and configured on the user device.</w:t>
      </w:r>
    </w:p>
    <w:p w14:paraId="52380BFB" w14:textId="77777777" w:rsidR="00E238A4" w:rsidRDefault="00E238A4" w:rsidP="00E238A4">
      <w:pPr>
        <w:pStyle w:val="BulletList"/>
      </w:pPr>
      <w:proofErr w:type="gramStart"/>
      <w:r w:rsidRPr="00D8005A">
        <w:rPr>
          <w:b/>
        </w:rPr>
        <w:t>iOS</w:t>
      </w:r>
      <w:proofErr w:type="gramEnd"/>
      <w:r w:rsidRPr="00D8005A">
        <w:rPr>
          <w:b/>
        </w:rPr>
        <w:t xml:space="preserve"> 8 Device </w:t>
      </w:r>
      <w:r>
        <w:t>– An iOS device running the latest version of iOS 8 for testing.</w:t>
      </w:r>
    </w:p>
    <w:p w14:paraId="4E34FA10" w14:textId="08EFD373" w:rsidR="00663F86" w:rsidRDefault="00E259FE" w:rsidP="00663F86">
      <w:pPr>
        <w:pStyle w:val="Heading2"/>
      </w:pPr>
      <w:r>
        <w:lastRenderedPageBreak/>
        <w:t>Enabling CloudKit in a Xamarin</w:t>
      </w:r>
      <w:r w:rsidR="00663F86">
        <w:t xml:space="preserve"> Application</w:t>
      </w:r>
    </w:p>
    <w:p w14:paraId="3F19CF7C" w14:textId="5C2B6EC7" w:rsidR="00663F86" w:rsidRDefault="00942388" w:rsidP="00663F86">
      <w:pPr>
        <w:pStyle w:val="Normal-indent"/>
      </w:pPr>
      <w:r>
        <w:t xml:space="preserve">Before </w:t>
      </w:r>
      <w:r w:rsidR="00EE2207">
        <w:t xml:space="preserve">a Xamarin application can utilize the CloudKit Framework, </w:t>
      </w:r>
      <w:r w:rsidR="0033449F">
        <w:t>the application must be correctly provisioned, in both the Apple Developer Portal and in Xamarin</w:t>
      </w:r>
      <w:r w:rsidR="004B270E">
        <w:t xml:space="preserve"> Studio</w:t>
      </w:r>
      <w:r w:rsidR="00EE2207">
        <w:t>.</w:t>
      </w:r>
    </w:p>
    <w:p w14:paraId="2CF9A231" w14:textId="11753740" w:rsidR="00EE2207" w:rsidRDefault="00EE2207" w:rsidP="00663F86">
      <w:pPr>
        <w:pStyle w:val="Normal-indent"/>
      </w:pPr>
      <w:r>
        <w:t>Do the following to enable CloudKit</w:t>
      </w:r>
      <w:r w:rsidR="00257B8D">
        <w:t xml:space="preserve"> support</w:t>
      </w:r>
      <w:r>
        <w:t>:</w:t>
      </w:r>
    </w:p>
    <w:p w14:paraId="228BE755" w14:textId="0104CFF4" w:rsidR="00E10356" w:rsidRDefault="00E10356" w:rsidP="00EE2207">
      <w:pPr>
        <w:pStyle w:val="Normal-indent"/>
        <w:numPr>
          <w:ilvl w:val="0"/>
          <w:numId w:val="8"/>
        </w:numPr>
        <w:jc w:val="left"/>
      </w:pPr>
      <w:r>
        <w:t xml:space="preserve">In a web browser, navigate to </w:t>
      </w:r>
      <w:hyperlink r:id="rId11" w:history="1">
        <w:r w:rsidRPr="007145DD">
          <w:rPr>
            <w:rStyle w:val="Hyperlink"/>
          </w:rPr>
          <w:t>http://developer.apple.com</w:t>
        </w:r>
      </w:hyperlink>
      <w:r>
        <w:t>.</w:t>
      </w:r>
    </w:p>
    <w:p w14:paraId="519BE48D" w14:textId="649BD80D" w:rsidR="002A7074" w:rsidRDefault="002A7074" w:rsidP="00EE2207">
      <w:pPr>
        <w:pStyle w:val="Normal-indent"/>
        <w:numPr>
          <w:ilvl w:val="0"/>
          <w:numId w:val="8"/>
        </w:numPr>
        <w:jc w:val="left"/>
      </w:pPr>
      <w:r>
        <w:t>Log into the iOS Development account.</w:t>
      </w:r>
    </w:p>
    <w:p w14:paraId="6C365A27" w14:textId="052184FB" w:rsidR="00E10356" w:rsidRDefault="00E10356" w:rsidP="00EE2207">
      <w:pPr>
        <w:pStyle w:val="Normal-indent"/>
        <w:numPr>
          <w:ilvl w:val="0"/>
          <w:numId w:val="8"/>
        </w:numPr>
        <w:jc w:val="left"/>
      </w:pPr>
      <w:r>
        <w:t xml:space="preserve">Click on </w:t>
      </w:r>
      <w:r w:rsidRPr="00151894">
        <w:rPr>
          <w:b/>
        </w:rPr>
        <w:t>Certificates, Identifiers and Profiles</w:t>
      </w:r>
      <w:r w:rsidR="00753D90">
        <w:t>.</w:t>
      </w:r>
    </w:p>
    <w:p w14:paraId="0B921355" w14:textId="73490353" w:rsidR="00151894" w:rsidRDefault="00151894" w:rsidP="00EE2207">
      <w:pPr>
        <w:pStyle w:val="Normal-indent"/>
        <w:numPr>
          <w:ilvl w:val="0"/>
          <w:numId w:val="8"/>
        </w:numPr>
        <w:jc w:val="left"/>
      </w:pPr>
      <w:r>
        <w:t xml:space="preserve">Select </w:t>
      </w:r>
      <w:r w:rsidRPr="00151894">
        <w:rPr>
          <w:b/>
        </w:rPr>
        <w:t>Provisioning Profiles</w:t>
      </w:r>
      <w:r>
        <w:t>:</w:t>
      </w:r>
      <w:r>
        <w:br/>
      </w:r>
      <w:r>
        <w:rPr>
          <w:noProof/>
          <w:lang w:eastAsia="en-US"/>
        </w:rPr>
        <w:drawing>
          <wp:inline distT="0" distB="0" distL="0" distR="0" wp14:anchorId="293887D3" wp14:editId="065E3F5B">
            <wp:extent cx="4328660" cy="2767693"/>
            <wp:effectExtent l="0" t="0" r="0" b="1270"/>
            <wp:docPr id="21" name="Picture 21" descr="Macintosh HD:Users:kmullins:Xamarin Corp:Documents:iOS 8:CloudKitIntroduction:Images:Provision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ullins:Xamarin Corp:Documents:iOS 8:CloudKitIntroduction:Images:Provision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8660" cy="2767693"/>
                    </a:xfrm>
                    <a:prstGeom prst="rect">
                      <a:avLst/>
                    </a:prstGeom>
                    <a:noFill/>
                    <a:ln>
                      <a:noFill/>
                    </a:ln>
                  </pic:spPr>
                </pic:pic>
              </a:graphicData>
            </a:graphic>
          </wp:inline>
        </w:drawing>
      </w:r>
    </w:p>
    <w:p w14:paraId="5311766C" w14:textId="1C25DAA5" w:rsidR="00151894" w:rsidRDefault="00151894" w:rsidP="00EE2207">
      <w:pPr>
        <w:pStyle w:val="Normal-indent"/>
        <w:numPr>
          <w:ilvl w:val="0"/>
          <w:numId w:val="8"/>
        </w:numPr>
        <w:jc w:val="left"/>
      </w:pPr>
      <w:r>
        <w:t xml:space="preserve">Select </w:t>
      </w:r>
      <w:r w:rsidRPr="00151894">
        <w:rPr>
          <w:b/>
        </w:rPr>
        <w:t>App IDs</w:t>
      </w:r>
      <w:r>
        <w:t xml:space="preserve">, then click the </w:t>
      </w:r>
      <w:r w:rsidRPr="00151894">
        <w:rPr>
          <w:b/>
        </w:rPr>
        <w:t>+</w:t>
      </w:r>
      <w:r>
        <w:t xml:space="preserve"> button:</w:t>
      </w:r>
      <w:r>
        <w:br/>
      </w:r>
      <w:r>
        <w:rPr>
          <w:noProof/>
          <w:lang w:eastAsia="en-US"/>
        </w:rPr>
        <w:drawing>
          <wp:inline distT="0" distB="0" distL="0" distR="0" wp14:anchorId="49479BCD" wp14:editId="628566C0">
            <wp:extent cx="4273044" cy="2041071"/>
            <wp:effectExtent l="0" t="0" r="0" b="0"/>
            <wp:docPr id="22" name="Picture 22" descr="Macintosh HD:Users:kmullins:Xamarin Corp:Documents:iOS 8:CloudKitIntroduction:Images:Provision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ullins:Xamarin Corp:Documents:iOS 8:CloudKitIntroduction:Images:Provision00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3044" cy="2041071"/>
                    </a:xfrm>
                    <a:prstGeom prst="rect">
                      <a:avLst/>
                    </a:prstGeom>
                    <a:noFill/>
                    <a:ln>
                      <a:noFill/>
                    </a:ln>
                  </pic:spPr>
                </pic:pic>
              </a:graphicData>
            </a:graphic>
          </wp:inline>
        </w:drawing>
      </w:r>
    </w:p>
    <w:p w14:paraId="7341AE1A" w14:textId="41765082" w:rsidR="00151894" w:rsidRDefault="00151894" w:rsidP="00EE2207">
      <w:pPr>
        <w:pStyle w:val="Normal-indent"/>
        <w:numPr>
          <w:ilvl w:val="0"/>
          <w:numId w:val="8"/>
        </w:numPr>
        <w:jc w:val="left"/>
      </w:pPr>
      <w:r>
        <w:lastRenderedPageBreak/>
        <w:t xml:space="preserve">Enter a </w:t>
      </w:r>
      <w:r w:rsidRPr="00151894">
        <w:rPr>
          <w:b/>
        </w:rPr>
        <w:t>Name</w:t>
      </w:r>
      <w:r>
        <w:t xml:space="preserve"> for the new Profile:</w:t>
      </w:r>
      <w:r>
        <w:br/>
      </w:r>
      <w:r>
        <w:rPr>
          <w:noProof/>
          <w:lang w:eastAsia="en-US"/>
        </w:rPr>
        <w:drawing>
          <wp:inline distT="0" distB="0" distL="0" distR="0" wp14:anchorId="3A9D3A29" wp14:editId="6A34C99F">
            <wp:extent cx="4384996" cy="3143250"/>
            <wp:effectExtent l="0" t="0" r="9525" b="6350"/>
            <wp:docPr id="23" name="Picture 23" descr="Macintosh HD:Users:kmullins:Xamarin Corp:Documents:iOS 8:CloudKitIntroduction:Images:Provis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ullins:Xamarin Corp:Documents:iOS 8:CloudKitIntroduction:Images:Provision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996" cy="3143250"/>
                    </a:xfrm>
                    <a:prstGeom prst="rect">
                      <a:avLst/>
                    </a:prstGeom>
                    <a:noFill/>
                    <a:ln>
                      <a:noFill/>
                    </a:ln>
                  </pic:spPr>
                </pic:pic>
              </a:graphicData>
            </a:graphic>
          </wp:inline>
        </w:drawing>
      </w:r>
    </w:p>
    <w:p w14:paraId="2860E4A9" w14:textId="65407240" w:rsidR="007238E0" w:rsidRDefault="007238E0" w:rsidP="00EE2207">
      <w:pPr>
        <w:pStyle w:val="Normal-indent"/>
        <w:numPr>
          <w:ilvl w:val="0"/>
          <w:numId w:val="8"/>
        </w:numPr>
        <w:jc w:val="left"/>
      </w:pPr>
      <w:r>
        <w:t xml:space="preserve">Enter a </w:t>
      </w:r>
      <w:r w:rsidRPr="006E2E3B">
        <w:rPr>
          <w:b/>
        </w:rPr>
        <w:t>Bundle ID</w:t>
      </w:r>
      <w:r>
        <w:t xml:space="preserve"> following Apple’s naming </w:t>
      </w:r>
      <w:r w:rsidR="00F1793B">
        <w:t>recommendation</w:t>
      </w:r>
      <w:r>
        <w:t>:</w:t>
      </w:r>
      <w:r>
        <w:br/>
      </w:r>
      <w:r>
        <w:rPr>
          <w:noProof/>
          <w:lang w:eastAsia="en-US"/>
        </w:rPr>
        <w:drawing>
          <wp:inline distT="0" distB="0" distL="0" distR="0" wp14:anchorId="6CC56525" wp14:editId="0427F76A">
            <wp:extent cx="4420757" cy="3184071"/>
            <wp:effectExtent l="0" t="0" r="0" b="0"/>
            <wp:docPr id="24" name="Picture 24" descr="Macintosh HD:Users:kmullins:Xamarin Corp:Documents:iOS 8:CloudKitIntroduction:Images:Provi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ullins:Xamarin Corp:Documents:iOS 8:CloudKitIntroduction:Images:Provision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0757" cy="3184071"/>
                    </a:xfrm>
                    <a:prstGeom prst="rect">
                      <a:avLst/>
                    </a:prstGeom>
                    <a:noFill/>
                    <a:ln>
                      <a:noFill/>
                    </a:ln>
                  </pic:spPr>
                </pic:pic>
              </a:graphicData>
            </a:graphic>
          </wp:inline>
        </w:drawing>
      </w:r>
    </w:p>
    <w:p w14:paraId="3C17092F" w14:textId="4FB266FB" w:rsidR="006E2E3B" w:rsidRDefault="006E2E3B" w:rsidP="00EE2207">
      <w:pPr>
        <w:pStyle w:val="Normal-indent"/>
        <w:numPr>
          <w:ilvl w:val="0"/>
          <w:numId w:val="8"/>
        </w:numPr>
        <w:jc w:val="left"/>
      </w:pPr>
      <w:r>
        <w:lastRenderedPageBreak/>
        <w:t xml:space="preserve">Scroll down to the </w:t>
      </w:r>
      <w:r w:rsidRPr="006E2E3B">
        <w:rPr>
          <w:b/>
        </w:rPr>
        <w:t>App Services</w:t>
      </w:r>
      <w:r>
        <w:t xml:space="preserve"> section, select </w:t>
      </w:r>
      <w:r w:rsidRPr="006E2E3B">
        <w:rPr>
          <w:b/>
        </w:rPr>
        <w:t>iCloud</w:t>
      </w:r>
      <w:r>
        <w:t xml:space="preserve"> and click the </w:t>
      </w:r>
      <w:r w:rsidRPr="006E2E3B">
        <w:rPr>
          <w:b/>
        </w:rPr>
        <w:t>Continue</w:t>
      </w:r>
      <w:r>
        <w:t xml:space="preserve"> button:</w:t>
      </w:r>
      <w:r>
        <w:br/>
      </w:r>
      <w:r>
        <w:rPr>
          <w:noProof/>
          <w:lang w:eastAsia="en-US"/>
        </w:rPr>
        <w:drawing>
          <wp:inline distT="0" distB="0" distL="0" distR="0" wp14:anchorId="245A177F" wp14:editId="2494A8C8">
            <wp:extent cx="4356650" cy="3714750"/>
            <wp:effectExtent l="0" t="0" r="12700" b="0"/>
            <wp:docPr id="25" name="Picture 25" descr="Macintosh HD:Users:kmullins:Xamarin Corp:Documents:iOS 8:CloudKitIntroduction:Images:Provis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ullins:Xamarin Corp:Documents:iOS 8:CloudKitIntroduction:Images:Provision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650" cy="3714750"/>
                    </a:xfrm>
                    <a:prstGeom prst="rect">
                      <a:avLst/>
                    </a:prstGeom>
                    <a:noFill/>
                    <a:ln>
                      <a:noFill/>
                    </a:ln>
                  </pic:spPr>
                </pic:pic>
              </a:graphicData>
            </a:graphic>
          </wp:inline>
        </w:drawing>
      </w:r>
    </w:p>
    <w:p w14:paraId="0A2592BD" w14:textId="324F1E94" w:rsidR="006E2E3B" w:rsidRDefault="006E2E3B" w:rsidP="00EE2207">
      <w:pPr>
        <w:pStyle w:val="Normal-indent"/>
        <w:numPr>
          <w:ilvl w:val="0"/>
          <w:numId w:val="8"/>
        </w:numPr>
        <w:jc w:val="left"/>
      </w:pPr>
      <w:r>
        <w:t xml:space="preserve">Verify all of the settings, </w:t>
      </w:r>
      <w:proofErr w:type="gramStart"/>
      <w:r>
        <w:t>then</w:t>
      </w:r>
      <w:proofErr w:type="gramEnd"/>
      <w:r>
        <w:t xml:space="preserve"> </w:t>
      </w:r>
      <w:r w:rsidRPr="006E2E3B">
        <w:rPr>
          <w:b/>
        </w:rPr>
        <w:t>Submit</w:t>
      </w:r>
      <w:r>
        <w:t xml:space="preserve"> the App ID.</w:t>
      </w:r>
    </w:p>
    <w:p w14:paraId="5E7B112F" w14:textId="50E68A73" w:rsidR="006E2E3B" w:rsidRDefault="006E2E3B" w:rsidP="00EE2207">
      <w:pPr>
        <w:pStyle w:val="Normal-indent"/>
        <w:numPr>
          <w:ilvl w:val="0"/>
          <w:numId w:val="8"/>
        </w:numPr>
        <w:jc w:val="left"/>
      </w:pPr>
      <w:r>
        <w:t xml:space="preserve">Select </w:t>
      </w:r>
      <w:r w:rsidRPr="006E2E3B">
        <w:rPr>
          <w:b/>
        </w:rPr>
        <w:t>iCloud Containers</w:t>
      </w:r>
      <w:r>
        <w:t xml:space="preserve"> and click the </w:t>
      </w:r>
      <w:r w:rsidRPr="006E2E3B">
        <w:rPr>
          <w:b/>
        </w:rPr>
        <w:t>+</w:t>
      </w:r>
      <w:r>
        <w:t xml:space="preserve"> button:</w:t>
      </w:r>
      <w:r>
        <w:br/>
      </w:r>
      <w:r>
        <w:rPr>
          <w:noProof/>
          <w:lang w:eastAsia="en-US"/>
        </w:rPr>
        <w:drawing>
          <wp:inline distT="0" distB="0" distL="0" distR="0" wp14:anchorId="4C195CD6" wp14:editId="793DBF73">
            <wp:extent cx="4312099" cy="3028950"/>
            <wp:effectExtent l="0" t="0" r="6350" b="0"/>
            <wp:docPr id="27" name="Picture 27" descr="Macintosh HD:Users:kmullins:Xamarin Corp:Documents:iOS 8:CloudKitIntroduction:Images:Provision0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mullins:Xamarin Corp:Documents:iOS 8:CloudKitIntroduction:Images:Provision03Z.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099" cy="3028950"/>
                    </a:xfrm>
                    <a:prstGeom prst="rect">
                      <a:avLst/>
                    </a:prstGeom>
                    <a:noFill/>
                    <a:ln>
                      <a:noFill/>
                    </a:ln>
                  </pic:spPr>
                </pic:pic>
              </a:graphicData>
            </a:graphic>
          </wp:inline>
        </w:drawing>
      </w:r>
    </w:p>
    <w:p w14:paraId="375A385E" w14:textId="0AC87B2F" w:rsidR="006E2E3B" w:rsidRDefault="006E2E3B" w:rsidP="00EE2207">
      <w:pPr>
        <w:pStyle w:val="Normal-indent"/>
        <w:numPr>
          <w:ilvl w:val="0"/>
          <w:numId w:val="8"/>
        </w:numPr>
        <w:jc w:val="left"/>
      </w:pPr>
      <w:r>
        <w:lastRenderedPageBreak/>
        <w:t xml:space="preserve">Enter a </w:t>
      </w:r>
      <w:r w:rsidRPr="006E2E3B">
        <w:rPr>
          <w:b/>
        </w:rPr>
        <w:t>Name</w:t>
      </w:r>
      <w:r>
        <w:t xml:space="preserve"> for the Container, an </w:t>
      </w:r>
      <w:r w:rsidRPr="006E2E3B">
        <w:rPr>
          <w:b/>
        </w:rPr>
        <w:t>ID</w:t>
      </w:r>
      <w:r>
        <w:t xml:space="preserve"> using Apple’s naming suggestion and click </w:t>
      </w:r>
      <w:r w:rsidRPr="006E2E3B">
        <w:rPr>
          <w:b/>
        </w:rPr>
        <w:t>Continue</w:t>
      </w:r>
      <w:r>
        <w:t>:</w:t>
      </w:r>
      <w:r>
        <w:br/>
      </w:r>
      <w:r>
        <w:rPr>
          <w:noProof/>
          <w:lang w:eastAsia="en-US"/>
        </w:rPr>
        <w:drawing>
          <wp:inline distT="0" distB="0" distL="0" distR="0" wp14:anchorId="7264B261" wp14:editId="0C86D516">
            <wp:extent cx="4223699" cy="3600450"/>
            <wp:effectExtent l="0" t="0" r="0" b="6350"/>
            <wp:docPr id="28" name="Picture 28" descr="Macintosh HD:Users:kmullins:Xamarin Corp:Documents:iOS 8:CloudKitIntroduction:Images:Provisio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mullins:Xamarin Corp:Documents:iOS 8:CloudKitIntroduction:Images:Provision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3699" cy="3600450"/>
                    </a:xfrm>
                    <a:prstGeom prst="rect">
                      <a:avLst/>
                    </a:prstGeom>
                    <a:noFill/>
                    <a:ln>
                      <a:noFill/>
                    </a:ln>
                  </pic:spPr>
                </pic:pic>
              </a:graphicData>
            </a:graphic>
          </wp:inline>
        </w:drawing>
      </w:r>
    </w:p>
    <w:p w14:paraId="482A6A1A" w14:textId="3C286602" w:rsidR="006E2E3B" w:rsidRDefault="00171C44" w:rsidP="00EE2207">
      <w:pPr>
        <w:pStyle w:val="Normal-indent"/>
        <w:numPr>
          <w:ilvl w:val="0"/>
          <w:numId w:val="8"/>
        </w:numPr>
        <w:jc w:val="left"/>
      </w:pPr>
      <w:r>
        <w:t xml:space="preserve">Click the </w:t>
      </w:r>
      <w:r w:rsidRPr="00171C44">
        <w:rPr>
          <w:b/>
        </w:rPr>
        <w:t>Register</w:t>
      </w:r>
      <w:r>
        <w:t xml:space="preserve"> button:</w:t>
      </w:r>
      <w:r>
        <w:br/>
      </w:r>
      <w:r>
        <w:rPr>
          <w:noProof/>
          <w:lang w:eastAsia="en-US"/>
        </w:rPr>
        <w:drawing>
          <wp:inline distT="0" distB="0" distL="0" distR="0" wp14:anchorId="30431057" wp14:editId="5C6C2731">
            <wp:extent cx="4137649" cy="2898321"/>
            <wp:effectExtent l="0" t="0" r="3175" b="0"/>
            <wp:docPr id="29" name="Picture 29" descr="Macintosh HD:Users:kmullins:Xamarin Corp:Documents:iOS 8:CloudKitIntroduction:Images:Provisio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mullins:Xamarin Corp:Documents:iOS 8:CloudKitIntroduction:Images:Provision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49" cy="2898321"/>
                    </a:xfrm>
                    <a:prstGeom prst="rect">
                      <a:avLst/>
                    </a:prstGeom>
                    <a:noFill/>
                    <a:ln>
                      <a:noFill/>
                    </a:ln>
                  </pic:spPr>
                </pic:pic>
              </a:graphicData>
            </a:graphic>
          </wp:inline>
        </w:drawing>
      </w:r>
    </w:p>
    <w:p w14:paraId="74DE2115" w14:textId="5D0DF0DC" w:rsidR="00171C44" w:rsidRDefault="00171C44" w:rsidP="00EE2207">
      <w:pPr>
        <w:pStyle w:val="Normal-indent"/>
        <w:numPr>
          <w:ilvl w:val="0"/>
          <w:numId w:val="8"/>
        </w:numPr>
        <w:jc w:val="left"/>
      </w:pPr>
      <w:r>
        <w:lastRenderedPageBreak/>
        <w:t xml:space="preserve">Return to </w:t>
      </w:r>
      <w:r w:rsidRPr="00171C44">
        <w:rPr>
          <w:b/>
        </w:rPr>
        <w:t>App IDs</w:t>
      </w:r>
      <w:r>
        <w:t xml:space="preserve"> and select the App ID created above, click the </w:t>
      </w:r>
      <w:r w:rsidRPr="00171C44">
        <w:rPr>
          <w:b/>
        </w:rPr>
        <w:t>Edit</w:t>
      </w:r>
      <w:r>
        <w:t xml:space="preserve"> button:</w:t>
      </w:r>
      <w:r>
        <w:br/>
      </w:r>
      <w:r>
        <w:rPr>
          <w:noProof/>
          <w:lang w:eastAsia="en-US"/>
        </w:rPr>
        <w:drawing>
          <wp:inline distT="0" distB="0" distL="0" distR="0" wp14:anchorId="04B5A7EC" wp14:editId="56F05587">
            <wp:extent cx="4285960" cy="4400550"/>
            <wp:effectExtent l="0" t="0" r="6985" b="0"/>
            <wp:docPr id="30" name="Picture 30" descr="Macintosh HD:Users:kmullins:Xamarin Corp:Documents:iOS 8:CloudKitIntroduction:Images:Provision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mullins:Xamarin Corp:Documents:iOS 8:CloudKitIntroduction:Images:Provision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960" cy="4400550"/>
                    </a:xfrm>
                    <a:prstGeom prst="rect">
                      <a:avLst/>
                    </a:prstGeom>
                    <a:noFill/>
                    <a:ln>
                      <a:noFill/>
                    </a:ln>
                  </pic:spPr>
                </pic:pic>
              </a:graphicData>
            </a:graphic>
          </wp:inline>
        </w:drawing>
      </w:r>
    </w:p>
    <w:p w14:paraId="2F3FE06F" w14:textId="43F9F2D9" w:rsidR="00D757D4" w:rsidRDefault="00D757D4" w:rsidP="00EE2207">
      <w:pPr>
        <w:pStyle w:val="Normal-indent"/>
        <w:numPr>
          <w:ilvl w:val="0"/>
          <w:numId w:val="8"/>
        </w:numPr>
        <w:jc w:val="left"/>
      </w:pPr>
      <w:r>
        <w:t xml:space="preserve">Select </w:t>
      </w:r>
      <w:r w:rsidRPr="00D757D4">
        <w:rPr>
          <w:b/>
        </w:rPr>
        <w:t>iCloud</w:t>
      </w:r>
      <w:r>
        <w:t xml:space="preserve"> and click the </w:t>
      </w:r>
      <w:r w:rsidRPr="00D757D4">
        <w:rPr>
          <w:b/>
        </w:rPr>
        <w:t>Edit</w:t>
      </w:r>
      <w:r>
        <w:t xml:space="preserve"> Button:</w:t>
      </w:r>
      <w:r>
        <w:br/>
      </w:r>
      <w:r>
        <w:rPr>
          <w:noProof/>
          <w:lang w:eastAsia="en-US"/>
        </w:rPr>
        <w:drawing>
          <wp:inline distT="0" distB="0" distL="0" distR="0" wp14:anchorId="55083F39" wp14:editId="3B01F06A">
            <wp:extent cx="4396124" cy="3028950"/>
            <wp:effectExtent l="0" t="0" r="0" b="0"/>
            <wp:docPr id="31" name="Picture 31" descr="Macintosh HD:Users:kmullins:Xamarin Corp:Documents:iOS 8:CloudKitIntroduction:Images:Provision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mullins:Xamarin Corp:Documents:iOS 8:CloudKitIntroduction:Images:Provision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24" cy="3028950"/>
                    </a:xfrm>
                    <a:prstGeom prst="rect">
                      <a:avLst/>
                    </a:prstGeom>
                    <a:noFill/>
                    <a:ln>
                      <a:noFill/>
                    </a:ln>
                  </pic:spPr>
                </pic:pic>
              </a:graphicData>
            </a:graphic>
          </wp:inline>
        </w:drawing>
      </w:r>
    </w:p>
    <w:p w14:paraId="5470D98A" w14:textId="3C50775D" w:rsidR="00D757D4" w:rsidRDefault="00D757D4" w:rsidP="00EE2207">
      <w:pPr>
        <w:pStyle w:val="Normal-indent"/>
        <w:numPr>
          <w:ilvl w:val="0"/>
          <w:numId w:val="8"/>
        </w:numPr>
        <w:jc w:val="left"/>
      </w:pPr>
      <w:r>
        <w:lastRenderedPageBreak/>
        <w:t xml:space="preserve">Select the </w:t>
      </w:r>
      <w:r w:rsidRPr="00D757D4">
        <w:rPr>
          <w:b/>
        </w:rPr>
        <w:t>iCloud Container</w:t>
      </w:r>
      <w:r>
        <w:t xml:space="preserve"> created above, the click the </w:t>
      </w:r>
      <w:r w:rsidRPr="00D757D4">
        <w:rPr>
          <w:b/>
        </w:rPr>
        <w:t>Continue</w:t>
      </w:r>
      <w:r>
        <w:t xml:space="preserve"> button:</w:t>
      </w:r>
      <w:r>
        <w:br/>
      </w:r>
      <w:r>
        <w:rPr>
          <w:noProof/>
          <w:lang w:eastAsia="en-US"/>
        </w:rPr>
        <w:drawing>
          <wp:inline distT="0" distB="0" distL="0" distR="0" wp14:anchorId="0F89E8D1" wp14:editId="6C7414D7">
            <wp:extent cx="4260680" cy="3028950"/>
            <wp:effectExtent l="0" t="0" r="6985" b="0"/>
            <wp:docPr id="32" name="Picture 32" descr="Macintosh HD:Users:kmullins:Xamarin Corp:Documents:iOS 8:CloudKitIntroduction:Images:Provisio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mullins:Xamarin Corp:Documents:iOS 8:CloudKitIntroduction:Images:Provision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0680" cy="3028950"/>
                    </a:xfrm>
                    <a:prstGeom prst="rect">
                      <a:avLst/>
                    </a:prstGeom>
                    <a:noFill/>
                    <a:ln>
                      <a:noFill/>
                    </a:ln>
                  </pic:spPr>
                </pic:pic>
              </a:graphicData>
            </a:graphic>
          </wp:inline>
        </w:drawing>
      </w:r>
    </w:p>
    <w:p w14:paraId="75FFFCFB" w14:textId="70FB0389" w:rsidR="00D757D4" w:rsidRDefault="00423821" w:rsidP="00EE2207">
      <w:pPr>
        <w:pStyle w:val="Normal-indent"/>
        <w:numPr>
          <w:ilvl w:val="0"/>
          <w:numId w:val="8"/>
        </w:numPr>
        <w:jc w:val="left"/>
      </w:pPr>
      <w:r>
        <w:t xml:space="preserve">Click the </w:t>
      </w:r>
      <w:r w:rsidRPr="00423821">
        <w:rPr>
          <w:b/>
        </w:rPr>
        <w:t>Assign</w:t>
      </w:r>
      <w:r>
        <w:t xml:space="preserve"> button:</w:t>
      </w:r>
      <w:r>
        <w:br/>
      </w:r>
      <w:r>
        <w:rPr>
          <w:noProof/>
          <w:lang w:eastAsia="en-US"/>
        </w:rPr>
        <w:drawing>
          <wp:inline distT="0" distB="0" distL="0" distR="0" wp14:anchorId="36F76094" wp14:editId="78C64B1E">
            <wp:extent cx="4285532" cy="3020786"/>
            <wp:effectExtent l="0" t="0" r="7620" b="1905"/>
            <wp:docPr id="33" name="Picture 33" descr="Macintosh HD:Users:kmullins:Xamarin Corp:Documents:iOS 8:CloudKitIntroduction:Images:Provis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mullins:Xamarin Corp:Documents:iOS 8:CloudKitIntroduction:Images:Provision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532" cy="3020786"/>
                    </a:xfrm>
                    <a:prstGeom prst="rect">
                      <a:avLst/>
                    </a:prstGeom>
                    <a:noFill/>
                    <a:ln>
                      <a:noFill/>
                    </a:ln>
                  </pic:spPr>
                </pic:pic>
              </a:graphicData>
            </a:graphic>
          </wp:inline>
        </w:drawing>
      </w:r>
    </w:p>
    <w:p w14:paraId="0F837CCE" w14:textId="271ECFF4" w:rsidR="0052744A" w:rsidRDefault="0052744A" w:rsidP="00EE2207">
      <w:pPr>
        <w:pStyle w:val="Normal-indent"/>
        <w:numPr>
          <w:ilvl w:val="0"/>
          <w:numId w:val="8"/>
        </w:numPr>
        <w:jc w:val="left"/>
      </w:pPr>
      <w:r>
        <w:lastRenderedPageBreak/>
        <w:t xml:space="preserve">Click the </w:t>
      </w:r>
      <w:r w:rsidRPr="0052744A">
        <w:rPr>
          <w:b/>
        </w:rPr>
        <w:t>Done</w:t>
      </w:r>
      <w:r>
        <w:t xml:space="preserve"> button:</w:t>
      </w:r>
      <w:r>
        <w:br/>
      </w:r>
      <w:r>
        <w:rPr>
          <w:noProof/>
          <w:lang w:eastAsia="en-US"/>
        </w:rPr>
        <w:drawing>
          <wp:inline distT="0" distB="0" distL="0" distR="0" wp14:anchorId="0B9F0700" wp14:editId="0CD5488B">
            <wp:extent cx="4251668" cy="3028950"/>
            <wp:effectExtent l="0" t="0" r="0" b="0"/>
            <wp:docPr id="34" name="Picture 34" descr="Macintosh HD:Users:kmullins:Xamarin Corp:Documents:iOS 8:CloudKitIntroduction:Images:Provis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mullins:Xamarin Corp:Documents:iOS 8:CloudKitIntroduction:Images:Provision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668" cy="3028950"/>
                    </a:xfrm>
                    <a:prstGeom prst="rect">
                      <a:avLst/>
                    </a:prstGeom>
                    <a:noFill/>
                    <a:ln>
                      <a:noFill/>
                    </a:ln>
                  </pic:spPr>
                </pic:pic>
              </a:graphicData>
            </a:graphic>
          </wp:inline>
        </w:drawing>
      </w:r>
    </w:p>
    <w:p w14:paraId="6D4CBBF5" w14:textId="42F64F30" w:rsidR="0052744A" w:rsidRDefault="00D358BE" w:rsidP="00EE2207">
      <w:pPr>
        <w:pStyle w:val="Normal-indent"/>
        <w:numPr>
          <w:ilvl w:val="0"/>
          <w:numId w:val="8"/>
        </w:numPr>
        <w:jc w:val="left"/>
      </w:pPr>
      <w:r>
        <w:t xml:space="preserve">Select </w:t>
      </w:r>
      <w:r w:rsidRPr="00D358BE">
        <w:rPr>
          <w:b/>
        </w:rPr>
        <w:t>Provisioning Profiles</w:t>
      </w:r>
      <w:r>
        <w:t xml:space="preserve"> &gt; </w:t>
      </w:r>
      <w:r w:rsidRPr="00D358BE">
        <w:rPr>
          <w:b/>
        </w:rPr>
        <w:t>Development</w:t>
      </w:r>
      <w:r>
        <w:t xml:space="preserve">, click the </w:t>
      </w:r>
      <w:r w:rsidRPr="00D358BE">
        <w:rPr>
          <w:b/>
        </w:rPr>
        <w:t>+</w:t>
      </w:r>
      <w:r>
        <w:t xml:space="preserve"> button, select </w:t>
      </w:r>
      <w:r w:rsidRPr="00D358BE">
        <w:rPr>
          <w:b/>
        </w:rPr>
        <w:t>iOS App Development</w:t>
      </w:r>
      <w:r>
        <w:t xml:space="preserve">, then click </w:t>
      </w:r>
      <w:r w:rsidRPr="00D358BE">
        <w:rPr>
          <w:b/>
        </w:rPr>
        <w:t>Continue</w:t>
      </w:r>
      <w:r>
        <w:t>:</w:t>
      </w:r>
      <w:r>
        <w:br/>
      </w:r>
      <w:r>
        <w:rPr>
          <w:noProof/>
          <w:lang w:eastAsia="en-US"/>
        </w:rPr>
        <w:drawing>
          <wp:inline distT="0" distB="0" distL="0" distR="0" wp14:anchorId="79E14F03" wp14:editId="22B98A2B">
            <wp:extent cx="4207459" cy="3298371"/>
            <wp:effectExtent l="0" t="0" r="9525" b="3810"/>
            <wp:docPr id="35" name="Picture 35" descr="Macintosh HD:Users:kmullins:Xamarin Corp:Documents:iOS 8:CloudKitIntroduction:Images:Provis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mullins:Xamarin Corp:Documents:iOS 8:CloudKitIntroduction:Images:Provision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459" cy="3298371"/>
                    </a:xfrm>
                    <a:prstGeom prst="rect">
                      <a:avLst/>
                    </a:prstGeom>
                    <a:noFill/>
                    <a:ln>
                      <a:noFill/>
                    </a:ln>
                  </pic:spPr>
                </pic:pic>
              </a:graphicData>
            </a:graphic>
          </wp:inline>
        </w:drawing>
      </w:r>
    </w:p>
    <w:p w14:paraId="7E48CDC8" w14:textId="63E181DB" w:rsidR="00D358BE" w:rsidRDefault="00D358BE" w:rsidP="00EE2207">
      <w:pPr>
        <w:pStyle w:val="Normal-indent"/>
        <w:numPr>
          <w:ilvl w:val="0"/>
          <w:numId w:val="8"/>
        </w:numPr>
        <w:jc w:val="left"/>
      </w:pPr>
      <w:r>
        <w:lastRenderedPageBreak/>
        <w:t xml:space="preserve">Select the </w:t>
      </w:r>
      <w:r w:rsidRPr="00D358BE">
        <w:rPr>
          <w:b/>
        </w:rPr>
        <w:t>App ID</w:t>
      </w:r>
      <w:r>
        <w:t xml:space="preserve"> created above, then click </w:t>
      </w:r>
      <w:r w:rsidRPr="00D358BE">
        <w:rPr>
          <w:b/>
        </w:rPr>
        <w:t>Continue</w:t>
      </w:r>
      <w:r>
        <w:t>:</w:t>
      </w:r>
      <w:r>
        <w:br/>
      </w:r>
      <w:r>
        <w:rPr>
          <w:noProof/>
          <w:lang w:eastAsia="en-US"/>
        </w:rPr>
        <w:drawing>
          <wp:inline distT="0" distB="0" distL="0" distR="0" wp14:anchorId="5CFAC6EF" wp14:editId="27D9A6D2">
            <wp:extent cx="4276165" cy="3028950"/>
            <wp:effectExtent l="0" t="0" r="0" b="0"/>
            <wp:docPr id="36" name="Picture 36" descr="Macintosh HD:Users:kmullins:Xamarin Corp:Documents:iOS 8:CloudKitIntroduction:Images:Provis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mullins:Xamarin Corp:Documents:iOS 8:CloudKitIntroduction:Images:Provision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165" cy="3028950"/>
                    </a:xfrm>
                    <a:prstGeom prst="rect">
                      <a:avLst/>
                    </a:prstGeom>
                    <a:noFill/>
                    <a:ln>
                      <a:noFill/>
                    </a:ln>
                  </pic:spPr>
                </pic:pic>
              </a:graphicData>
            </a:graphic>
          </wp:inline>
        </w:drawing>
      </w:r>
    </w:p>
    <w:p w14:paraId="5D3F97E8" w14:textId="2C858DAC" w:rsidR="00D358BE" w:rsidRDefault="00D358BE" w:rsidP="00EE2207">
      <w:pPr>
        <w:pStyle w:val="Normal-indent"/>
        <w:numPr>
          <w:ilvl w:val="0"/>
          <w:numId w:val="8"/>
        </w:numPr>
        <w:jc w:val="left"/>
      </w:pPr>
      <w:r>
        <w:t xml:space="preserve">Click </w:t>
      </w:r>
      <w:r w:rsidRPr="00D358BE">
        <w:rPr>
          <w:b/>
        </w:rPr>
        <w:t>Select All</w:t>
      </w:r>
      <w:r>
        <w:t xml:space="preserve">, then click </w:t>
      </w:r>
      <w:r w:rsidRPr="00D358BE">
        <w:rPr>
          <w:b/>
        </w:rPr>
        <w:t>Continue</w:t>
      </w:r>
      <w:r>
        <w:t>:</w:t>
      </w:r>
      <w:r>
        <w:br/>
      </w:r>
      <w:r>
        <w:rPr>
          <w:noProof/>
          <w:lang w:eastAsia="en-US"/>
        </w:rPr>
        <w:drawing>
          <wp:inline distT="0" distB="0" distL="0" distR="0" wp14:anchorId="7CE1D95A" wp14:editId="48F16889">
            <wp:extent cx="4343020" cy="3069771"/>
            <wp:effectExtent l="0" t="0" r="635" b="3810"/>
            <wp:docPr id="37" name="Picture 37" descr="Macintosh HD:Users:kmullins:Xamarin Corp:Documents:iOS 8:CloudKitIntroduction:Images:Provis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mullins:Xamarin Corp:Documents:iOS 8:CloudKitIntroduction:Images:Provision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020" cy="3069771"/>
                    </a:xfrm>
                    <a:prstGeom prst="rect">
                      <a:avLst/>
                    </a:prstGeom>
                    <a:noFill/>
                    <a:ln>
                      <a:noFill/>
                    </a:ln>
                  </pic:spPr>
                </pic:pic>
              </a:graphicData>
            </a:graphic>
          </wp:inline>
        </w:drawing>
      </w:r>
    </w:p>
    <w:p w14:paraId="2365491E" w14:textId="1A98CF23" w:rsidR="00D358BE" w:rsidRDefault="00D358BE" w:rsidP="00EE2207">
      <w:pPr>
        <w:pStyle w:val="Normal-indent"/>
        <w:numPr>
          <w:ilvl w:val="0"/>
          <w:numId w:val="8"/>
        </w:numPr>
        <w:jc w:val="left"/>
      </w:pPr>
      <w:r>
        <w:lastRenderedPageBreak/>
        <w:t xml:space="preserve">Click </w:t>
      </w:r>
      <w:r w:rsidRPr="00D358BE">
        <w:rPr>
          <w:b/>
        </w:rPr>
        <w:t>Select All</w:t>
      </w:r>
      <w:r w:rsidR="0080538A">
        <w:rPr>
          <w:b/>
        </w:rPr>
        <w:t xml:space="preserve"> </w:t>
      </w:r>
      <w:r w:rsidR="0080538A" w:rsidRPr="0080538A">
        <w:t>again</w:t>
      </w:r>
      <w:r>
        <w:t xml:space="preserve">, then click </w:t>
      </w:r>
      <w:r w:rsidRPr="00D358BE">
        <w:rPr>
          <w:b/>
        </w:rPr>
        <w:t>Continue</w:t>
      </w:r>
      <w:r>
        <w:t>:</w:t>
      </w:r>
      <w:r>
        <w:br/>
      </w:r>
      <w:r>
        <w:rPr>
          <w:noProof/>
          <w:lang w:eastAsia="en-US"/>
        </w:rPr>
        <w:drawing>
          <wp:inline distT="0" distB="0" distL="0" distR="0" wp14:anchorId="11A33799" wp14:editId="73FC65AF">
            <wp:extent cx="4225817" cy="3829050"/>
            <wp:effectExtent l="0" t="0" r="0" b="6350"/>
            <wp:docPr id="38" name="Picture 38" descr="Macintosh HD:Users:kmullins:Xamarin Corp:Documents:iOS 8:CloudKitIntroduction:Images:Provis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mullins:Xamarin Corp:Documents:iOS 8:CloudKitIntroduction:Images:Provision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5817" cy="3829050"/>
                    </a:xfrm>
                    <a:prstGeom prst="rect">
                      <a:avLst/>
                    </a:prstGeom>
                    <a:noFill/>
                    <a:ln>
                      <a:noFill/>
                    </a:ln>
                  </pic:spPr>
                </pic:pic>
              </a:graphicData>
            </a:graphic>
          </wp:inline>
        </w:drawing>
      </w:r>
    </w:p>
    <w:p w14:paraId="04AB7484" w14:textId="67D7B773" w:rsidR="00D358BE" w:rsidRDefault="00D358BE" w:rsidP="00EE2207">
      <w:pPr>
        <w:pStyle w:val="Normal-indent"/>
        <w:numPr>
          <w:ilvl w:val="0"/>
          <w:numId w:val="8"/>
        </w:numPr>
        <w:jc w:val="left"/>
      </w:pPr>
      <w:r>
        <w:t xml:space="preserve">Enter a </w:t>
      </w:r>
      <w:r w:rsidRPr="00D358BE">
        <w:rPr>
          <w:b/>
        </w:rPr>
        <w:t>Profile Name</w:t>
      </w:r>
      <w:r>
        <w:t xml:space="preserve"> using Apple’s naming suggestions, then click </w:t>
      </w:r>
      <w:r w:rsidRPr="00D358BE">
        <w:rPr>
          <w:b/>
        </w:rPr>
        <w:t>Continue</w:t>
      </w:r>
      <w:r>
        <w:t>:</w:t>
      </w:r>
      <w:r>
        <w:br/>
      </w:r>
      <w:r>
        <w:rPr>
          <w:noProof/>
          <w:lang w:eastAsia="en-US"/>
        </w:rPr>
        <w:drawing>
          <wp:inline distT="0" distB="0" distL="0" distR="0" wp14:anchorId="4F411326" wp14:editId="2E62AF9B">
            <wp:extent cx="4192871" cy="2955471"/>
            <wp:effectExtent l="0" t="0" r="0" b="0"/>
            <wp:docPr id="39" name="Picture 39" descr="Macintosh HD:Users:kmullins:Xamarin Corp:Documents:iOS 8:CloudKitIntroduction:Images:Provis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mullins:Xamarin Corp:Documents:iOS 8:CloudKitIntroduction:Images:Provision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2871" cy="2955471"/>
                    </a:xfrm>
                    <a:prstGeom prst="rect">
                      <a:avLst/>
                    </a:prstGeom>
                    <a:noFill/>
                    <a:ln>
                      <a:noFill/>
                    </a:ln>
                  </pic:spPr>
                </pic:pic>
              </a:graphicData>
            </a:graphic>
          </wp:inline>
        </w:drawing>
      </w:r>
    </w:p>
    <w:p w14:paraId="59A5B57B" w14:textId="5414B230" w:rsidR="00D358BE" w:rsidRDefault="00D358BE" w:rsidP="00EE2207">
      <w:pPr>
        <w:pStyle w:val="Normal-indent"/>
        <w:numPr>
          <w:ilvl w:val="0"/>
          <w:numId w:val="8"/>
        </w:numPr>
        <w:jc w:val="left"/>
      </w:pPr>
      <w:r>
        <w:lastRenderedPageBreak/>
        <w:t>Download the new Profile:</w:t>
      </w:r>
      <w:r>
        <w:br/>
      </w:r>
      <w:r>
        <w:rPr>
          <w:noProof/>
          <w:lang w:eastAsia="en-US"/>
        </w:rPr>
        <w:drawing>
          <wp:inline distT="0" distB="0" distL="0" distR="0" wp14:anchorId="6048A272" wp14:editId="789A5751">
            <wp:extent cx="4283696" cy="3600450"/>
            <wp:effectExtent l="0" t="0" r="9525" b="6350"/>
            <wp:docPr id="40" name="Picture 40" descr="Macintosh HD:Users:kmullins:Xamarin Corp:Documents:iOS 8:CloudKitIntroduction:Images:Provision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mullins:Xamarin Corp:Documents:iOS 8:CloudKitIntroduction:Images:Provision17.tif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3696" cy="3600450"/>
                    </a:xfrm>
                    <a:prstGeom prst="rect">
                      <a:avLst/>
                    </a:prstGeom>
                    <a:noFill/>
                    <a:ln>
                      <a:noFill/>
                    </a:ln>
                  </pic:spPr>
                </pic:pic>
              </a:graphicData>
            </a:graphic>
          </wp:inline>
        </w:drawing>
      </w:r>
    </w:p>
    <w:p w14:paraId="3904CDB4" w14:textId="3E4B360B" w:rsidR="00D358BE" w:rsidRDefault="00D358BE" w:rsidP="00EE2207">
      <w:pPr>
        <w:pStyle w:val="Normal-indent"/>
        <w:numPr>
          <w:ilvl w:val="0"/>
          <w:numId w:val="8"/>
        </w:numPr>
        <w:jc w:val="left"/>
      </w:pPr>
      <w:r>
        <w:t xml:space="preserve"> </w:t>
      </w:r>
      <w:r w:rsidR="00E213BA">
        <w:t>Reveal the downloaded Provisioning Profile in the file system:</w:t>
      </w:r>
      <w:r>
        <w:br/>
      </w:r>
      <w:r w:rsidR="00E213BA">
        <w:rPr>
          <w:noProof/>
          <w:lang w:eastAsia="en-US"/>
        </w:rPr>
        <w:drawing>
          <wp:inline distT="0" distB="0" distL="0" distR="0" wp14:anchorId="09406355" wp14:editId="396A4E50">
            <wp:extent cx="4238171" cy="2383971"/>
            <wp:effectExtent l="0" t="0" r="3810" b="3810"/>
            <wp:docPr id="41" name="Picture 41" descr="Macintosh HD:Users:kmullins:Xamarin Corp:Documents:iOS 8:CloudKitIntroduction:Images:Provis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mullins:Xamarin Corp:Documents:iOS 8:CloudKitIntroduction:Images:Provision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171" cy="2383971"/>
                    </a:xfrm>
                    <a:prstGeom prst="rect">
                      <a:avLst/>
                    </a:prstGeom>
                    <a:noFill/>
                    <a:ln>
                      <a:noFill/>
                    </a:ln>
                  </pic:spPr>
                </pic:pic>
              </a:graphicData>
            </a:graphic>
          </wp:inline>
        </w:drawing>
      </w:r>
    </w:p>
    <w:p w14:paraId="11976018" w14:textId="31310EC0" w:rsidR="00D358BE" w:rsidRDefault="00E213BA" w:rsidP="00EE2207">
      <w:pPr>
        <w:pStyle w:val="Normal-indent"/>
        <w:numPr>
          <w:ilvl w:val="0"/>
          <w:numId w:val="8"/>
        </w:numPr>
        <w:jc w:val="left"/>
      </w:pPr>
      <w:r>
        <w:lastRenderedPageBreak/>
        <w:t xml:space="preserve">Double click the </w:t>
      </w:r>
      <w:r w:rsidRPr="00E213BA">
        <w:rPr>
          <w:b/>
        </w:rPr>
        <w:t>Provisioning Profile</w:t>
      </w:r>
      <w:r>
        <w:t xml:space="preserve"> to open it in Xcode 6:</w:t>
      </w:r>
      <w:r>
        <w:br/>
      </w:r>
      <w:r>
        <w:rPr>
          <w:noProof/>
          <w:lang w:eastAsia="en-US"/>
        </w:rPr>
        <w:drawing>
          <wp:inline distT="0" distB="0" distL="0" distR="0" wp14:anchorId="317CCCDA" wp14:editId="3C4EAC34">
            <wp:extent cx="4272745" cy="2343150"/>
            <wp:effectExtent l="0" t="0" r="0" b="0"/>
            <wp:docPr id="42" name="Picture 42" descr="Macintosh HD:Users:kmullins:Xamarin Corp:Documents:iOS 8:CloudKitIntroduction:Images:Provis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mullins:Xamarin Corp:Documents:iOS 8:CloudKitIntroduction:Images:Provision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2745" cy="2343150"/>
                    </a:xfrm>
                    <a:prstGeom prst="rect">
                      <a:avLst/>
                    </a:prstGeom>
                    <a:noFill/>
                    <a:ln>
                      <a:noFill/>
                    </a:ln>
                  </pic:spPr>
                </pic:pic>
              </a:graphicData>
            </a:graphic>
          </wp:inline>
        </w:drawing>
      </w:r>
    </w:p>
    <w:p w14:paraId="4EC6BF7B" w14:textId="6ADD3369" w:rsidR="00E213BA" w:rsidRDefault="00E213BA" w:rsidP="00EE2207">
      <w:pPr>
        <w:pStyle w:val="Normal-indent"/>
        <w:numPr>
          <w:ilvl w:val="0"/>
          <w:numId w:val="8"/>
        </w:numPr>
        <w:jc w:val="left"/>
      </w:pPr>
      <w:r>
        <w:t xml:space="preserve">From the Xcode menu select </w:t>
      </w:r>
      <w:r w:rsidRPr="00E213BA">
        <w:rPr>
          <w:b/>
        </w:rPr>
        <w:t>Preferences…</w:t>
      </w:r>
    </w:p>
    <w:p w14:paraId="420F96A5" w14:textId="6CA4D9BF" w:rsidR="00E213BA" w:rsidRDefault="00E213BA" w:rsidP="00EE2207">
      <w:pPr>
        <w:pStyle w:val="Normal-indent"/>
        <w:numPr>
          <w:ilvl w:val="0"/>
          <w:numId w:val="8"/>
        </w:numPr>
        <w:jc w:val="left"/>
      </w:pPr>
      <w:r>
        <w:t xml:space="preserve">Select </w:t>
      </w:r>
      <w:r w:rsidRPr="00E213BA">
        <w:rPr>
          <w:b/>
        </w:rPr>
        <w:t>Accounts</w:t>
      </w:r>
      <w:r>
        <w:t xml:space="preserve">, then click the </w:t>
      </w:r>
      <w:r w:rsidRPr="00E213BA">
        <w:rPr>
          <w:b/>
        </w:rPr>
        <w:t>View Details…</w:t>
      </w:r>
      <w:r>
        <w:t xml:space="preserve"> button: </w:t>
      </w:r>
      <w:r>
        <w:br/>
      </w:r>
      <w:r>
        <w:rPr>
          <w:noProof/>
          <w:lang w:eastAsia="en-US"/>
        </w:rPr>
        <w:drawing>
          <wp:inline distT="0" distB="0" distL="0" distR="0" wp14:anchorId="53B15BCE" wp14:editId="68FA96B7">
            <wp:extent cx="4184070" cy="3069771"/>
            <wp:effectExtent l="0" t="0" r="6985" b="3810"/>
            <wp:docPr id="43" name="Picture 43" descr="Macintosh HD:Users:kmullins:Xamarin Corp:Documents:iOS 8:CloudKitIntroduction:Images:Provisio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mullins:Xamarin Corp:Documents:iOS 8:CloudKitIntroduction:Images:Provision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4070" cy="3069771"/>
                    </a:xfrm>
                    <a:prstGeom prst="rect">
                      <a:avLst/>
                    </a:prstGeom>
                    <a:noFill/>
                    <a:ln>
                      <a:noFill/>
                    </a:ln>
                  </pic:spPr>
                </pic:pic>
              </a:graphicData>
            </a:graphic>
          </wp:inline>
        </w:drawing>
      </w:r>
    </w:p>
    <w:p w14:paraId="0B4265C2" w14:textId="74BC0116" w:rsidR="00E213BA" w:rsidRDefault="00E213BA" w:rsidP="00EE2207">
      <w:pPr>
        <w:pStyle w:val="Normal-indent"/>
        <w:numPr>
          <w:ilvl w:val="0"/>
          <w:numId w:val="8"/>
        </w:numPr>
        <w:jc w:val="left"/>
      </w:pPr>
      <w:r>
        <w:lastRenderedPageBreak/>
        <w:t xml:space="preserve">Ensure that the </w:t>
      </w:r>
      <w:r w:rsidRPr="00E213BA">
        <w:rPr>
          <w:b/>
        </w:rPr>
        <w:t>Provisioning Profile</w:t>
      </w:r>
      <w:r>
        <w:t xml:space="preserve"> created above has been installed in Xcode:</w:t>
      </w:r>
      <w:r>
        <w:br/>
      </w:r>
      <w:r>
        <w:rPr>
          <w:noProof/>
          <w:lang w:eastAsia="en-US"/>
        </w:rPr>
        <w:drawing>
          <wp:inline distT="0" distB="0" distL="0" distR="0" wp14:anchorId="0744DC4C" wp14:editId="27514B21">
            <wp:extent cx="4416735" cy="3371850"/>
            <wp:effectExtent l="0" t="0" r="3175" b="6350"/>
            <wp:docPr id="44" name="Picture 44" descr="Macintosh HD:Users:kmullins:Xamarin Corp:Documents:iOS 8:CloudKitIntroduction:Images:Provisio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mullins:Xamarin Corp:Documents:iOS 8:CloudKitIntroduction:Images:Provision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6735" cy="3371850"/>
                    </a:xfrm>
                    <a:prstGeom prst="rect">
                      <a:avLst/>
                    </a:prstGeom>
                    <a:noFill/>
                    <a:ln>
                      <a:noFill/>
                    </a:ln>
                  </pic:spPr>
                </pic:pic>
              </a:graphicData>
            </a:graphic>
          </wp:inline>
        </w:drawing>
      </w:r>
    </w:p>
    <w:p w14:paraId="6B6F8358" w14:textId="4A93079B" w:rsidR="00EE2207" w:rsidRDefault="00EE2207" w:rsidP="00EE2207">
      <w:pPr>
        <w:pStyle w:val="Normal-indent"/>
        <w:numPr>
          <w:ilvl w:val="0"/>
          <w:numId w:val="8"/>
        </w:numPr>
        <w:jc w:val="left"/>
      </w:pPr>
      <w:r>
        <w:t>Open the project to add CloudKit support to in Xamarin Studio.</w:t>
      </w:r>
    </w:p>
    <w:p w14:paraId="692BA62D" w14:textId="6E379D13" w:rsidR="00EE2207" w:rsidRDefault="00EE2207" w:rsidP="00EE2207">
      <w:pPr>
        <w:pStyle w:val="Normal-indent"/>
        <w:numPr>
          <w:ilvl w:val="0"/>
          <w:numId w:val="8"/>
        </w:numPr>
        <w:jc w:val="left"/>
      </w:pPr>
      <w:r>
        <w:t xml:space="preserve">In the </w:t>
      </w:r>
      <w:r w:rsidRPr="00F24CE2">
        <w:rPr>
          <w:b/>
        </w:rPr>
        <w:t>Solution Explorer</w:t>
      </w:r>
      <w:r>
        <w:t>, select the Project:</w:t>
      </w:r>
      <w:r>
        <w:br/>
      </w:r>
      <w:r w:rsidR="00E238A4">
        <w:rPr>
          <w:noProof/>
          <w:lang w:eastAsia="en-US"/>
        </w:rPr>
        <w:drawing>
          <wp:inline distT="0" distB="0" distL="0" distR="0" wp14:anchorId="75C93BA0" wp14:editId="76EF93A5">
            <wp:extent cx="1570943" cy="2228850"/>
            <wp:effectExtent l="0" t="0" r="4445" b="6350"/>
            <wp:docPr id="4" name="Picture 4" descr="Macintosh HD:Users:kmullins:Xamarin Corp:Documents:iOS 8:CloudKitIntroduction:Images:Enabl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ullins:Xamarin Corp:Documents:iOS 8:CloudKitIntroduction:Images:Enable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1235" cy="2229264"/>
                    </a:xfrm>
                    <a:prstGeom prst="rect">
                      <a:avLst/>
                    </a:prstGeom>
                    <a:noFill/>
                    <a:ln>
                      <a:noFill/>
                    </a:ln>
                  </pic:spPr>
                </pic:pic>
              </a:graphicData>
            </a:graphic>
          </wp:inline>
        </w:drawing>
      </w:r>
    </w:p>
    <w:p w14:paraId="239933CD" w14:textId="55FBE041" w:rsidR="00EE2207" w:rsidRDefault="00EE2207" w:rsidP="00EE2207">
      <w:pPr>
        <w:pStyle w:val="Normal-indent"/>
        <w:numPr>
          <w:ilvl w:val="0"/>
          <w:numId w:val="8"/>
        </w:numPr>
        <w:jc w:val="left"/>
      </w:pPr>
      <w:r>
        <w:t xml:space="preserve">Right-click the project and select </w:t>
      </w:r>
      <w:r w:rsidRPr="00EE2207">
        <w:rPr>
          <w:b/>
        </w:rPr>
        <w:t>Options</w:t>
      </w:r>
      <w:r>
        <w:t>.</w:t>
      </w:r>
    </w:p>
    <w:p w14:paraId="3AD6F0DC" w14:textId="6B829500" w:rsidR="00EE2207" w:rsidRDefault="00E238A4" w:rsidP="00EE2207">
      <w:pPr>
        <w:pStyle w:val="Normal-indent"/>
        <w:numPr>
          <w:ilvl w:val="0"/>
          <w:numId w:val="8"/>
        </w:numPr>
        <w:jc w:val="left"/>
      </w:pPr>
      <w:r>
        <w:t xml:space="preserve">In the </w:t>
      </w:r>
      <w:r w:rsidRPr="002D08E2">
        <w:rPr>
          <w:b/>
        </w:rPr>
        <w:t>Options Dialog Box</w:t>
      </w:r>
      <w:r>
        <w:t xml:space="preserve"> select</w:t>
      </w:r>
      <w:r w:rsidR="002D08E2">
        <w:t xml:space="preserve"> </w:t>
      </w:r>
      <w:r w:rsidR="002D08E2" w:rsidRPr="002D08E2">
        <w:rPr>
          <w:b/>
        </w:rPr>
        <w:t>iOS Application</w:t>
      </w:r>
      <w:r w:rsidR="002D08E2">
        <w:t>, ensure that the Bundle Identifier matches the one that was defined in</w:t>
      </w:r>
      <w:r w:rsidR="00E213BA">
        <w:t xml:space="preserve"> App ID created </w:t>
      </w:r>
      <w:r w:rsidR="00E213BA">
        <w:lastRenderedPageBreak/>
        <w:t>above in</w:t>
      </w:r>
      <w:r w:rsidR="002D08E2">
        <w:t xml:space="preserve"> iTunes Connect for the application</w:t>
      </w:r>
      <w:r>
        <w:t>:</w:t>
      </w:r>
      <w:r>
        <w:br/>
      </w:r>
      <w:r>
        <w:rPr>
          <w:noProof/>
          <w:lang w:eastAsia="en-US"/>
        </w:rPr>
        <w:drawing>
          <wp:inline distT="0" distB="0" distL="0" distR="0" wp14:anchorId="0FBBB800" wp14:editId="49AE5E3B">
            <wp:extent cx="4306932" cy="2702379"/>
            <wp:effectExtent l="0" t="0" r="11430" b="0"/>
            <wp:docPr id="5" name="Picture 5" descr="Macintosh HD:Users:kmullins:Xamarin Corp:Documents:iOS 8:CloudKitIntroduction:Images:Enab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ullins:Xamarin Corp:Documents:iOS 8:CloudKitIntroduction:Images:Enable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6932" cy="2702379"/>
                    </a:xfrm>
                    <a:prstGeom prst="rect">
                      <a:avLst/>
                    </a:prstGeom>
                    <a:noFill/>
                    <a:ln>
                      <a:noFill/>
                    </a:ln>
                  </pic:spPr>
                </pic:pic>
              </a:graphicData>
            </a:graphic>
          </wp:inline>
        </w:drawing>
      </w:r>
    </w:p>
    <w:p w14:paraId="0026D8A4" w14:textId="611296C2" w:rsidR="00E238A4" w:rsidRDefault="00B71400" w:rsidP="00EE2207">
      <w:pPr>
        <w:pStyle w:val="Normal-indent"/>
        <w:numPr>
          <w:ilvl w:val="0"/>
          <w:numId w:val="8"/>
        </w:numPr>
        <w:jc w:val="left"/>
      </w:pPr>
      <w:r>
        <w:t xml:space="preserve">Scroll down to the bottom of the iOS Application Options and select </w:t>
      </w:r>
      <w:r w:rsidRPr="00B71400">
        <w:rPr>
          <w:b/>
        </w:rPr>
        <w:t>Enabled Background Modes</w:t>
      </w:r>
      <w:r>
        <w:t xml:space="preserve">, </w:t>
      </w:r>
      <w:r w:rsidRPr="00B71400">
        <w:rPr>
          <w:b/>
        </w:rPr>
        <w:t>Location Updates</w:t>
      </w:r>
      <w:r>
        <w:t xml:space="preserve"> and </w:t>
      </w:r>
      <w:r w:rsidRPr="00B71400">
        <w:rPr>
          <w:b/>
        </w:rPr>
        <w:t>Remote Notifications</w:t>
      </w:r>
      <w:r>
        <w:t>:</w:t>
      </w:r>
      <w:r>
        <w:br/>
      </w:r>
      <w:r>
        <w:rPr>
          <w:noProof/>
          <w:lang w:eastAsia="en-US"/>
        </w:rPr>
        <w:drawing>
          <wp:inline distT="0" distB="0" distL="0" distR="0" wp14:anchorId="018DEA25" wp14:editId="0B9EAAFE">
            <wp:extent cx="4280908" cy="2686050"/>
            <wp:effectExtent l="0" t="0" r="12065" b="6350"/>
            <wp:docPr id="6" name="Picture 6" descr="Macintosh HD:Users:kmullins:Xamarin Corp:Documents:iOS 8:CloudKitIntroduction:Images:Enab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ullins:Xamarin Corp:Documents:iOS 8:CloudKitIntroduction:Images:Enable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0908" cy="2686050"/>
                    </a:xfrm>
                    <a:prstGeom prst="rect">
                      <a:avLst/>
                    </a:prstGeom>
                    <a:noFill/>
                    <a:ln>
                      <a:noFill/>
                    </a:ln>
                  </pic:spPr>
                </pic:pic>
              </a:graphicData>
            </a:graphic>
          </wp:inline>
        </w:drawing>
      </w:r>
    </w:p>
    <w:p w14:paraId="689DBA5D" w14:textId="6966C752" w:rsidR="00D06CFD" w:rsidRDefault="00D06CFD" w:rsidP="00D06CFD">
      <w:pPr>
        <w:pStyle w:val="Normal-indent"/>
        <w:numPr>
          <w:ilvl w:val="0"/>
          <w:numId w:val="8"/>
        </w:numPr>
        <w:jc w:val="left"/>
      </w:pPr>
      <w:r>
        <w:lastRenderedPageBreak/>
        <w:t xml:space="preserve">Select </w:t>
      </w:r>
      <w:r w:rsidRPr="00924BBE">
        <w:rPr>
          <w:b/>
        </w:rPr>
        <w:t>iOS Bundle Signing</w:t>
      </w:r>
      <w:r>
        <w:t xml:space="preserve">, select the developer </w:t>
      </w:r>
      <w:r w:rsidRPr="00924BBE">
        <w:rPr>
          <w:b/>
        </w:rPr>
        <w:t>Identity</w:t>
      </w:r>
      <w:r>
        <w:t xml:space="preserve"> and </w:t>
      </w:r>
      <w:r w:rsidRPr="00924BBE">
        <w:rPr>
          <w:b/>
        </w:rPr>
        <w:t>Provisioning Profile</w:t>
      </w:r>
      <w:r>
        <w:t xml:space="preserve"> created above:</w:t>
      </w:r>
      <w:r>
        <w:br/>
      </w:r>
      <w:r>
        <w:rPr>
          <w:noProof/>
          <w:lang w:eastAsia="en-US"/>
        </w:rPr>
        <w:drawing>
          <wp:inline distT="0" distB="0" distL="0" distR="0" wp14:anchorId="0603704F" wp14:editId="4CF8371A">
            <wp:extent cx="4326617" cy="3159579"/>
            <wp:effectExtent l="0" t="0" r="0" b="0"/>
            <wp:docPr id="45" name="Picture 45" descr="Macintosh HD:Users:kmullins:Xamarin Corp:Documents:iOS 8:CloudKitIntroduction:Images:Provis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mullins:Xamarin Corp:Documents:iOS 8:CloudKitIntroduction:Images:Provision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617" cy="3159579"/>
                    </a:xfrm>
                    <a:prstGeom prst="rect">
                      <a:avLst/>
                    </a:prstGeom>
                    <a:noFill/>
                    <a:ln>
                      <a:noFill/>
                    </a:ln>
                  </pic:spPr>
                </pic:pic>
              </a:graphicData>
            </a:graphic>
          </wp:inline>
        </w:drawing>
      </w:r>
    </w:p>
    <w:p w14:paraId="1C2FFDE0" w14:textId="75AAA647" w:rsidR="00B71400" w:rsidRDefault="00F24CE2" w:rsidP="00EE2207">
      <w:pPr>
        <w:pStyle w:val="Normal-indent"/>
        <w:numPr>
          <w:ilvl w:val="0"/>
          <w:numId w:val="8"/>
        </w:numPr>
        <w:jc w:val="left"/>
      </w:pPr>
      <w:r>
        <w:t xml:space="preserve">Click the </w:t>
      </w:r>
      <w:r w:rsidRPr="00F24CE2">
        <w:rPr>
          <w:b/>
        </w:rPr>
        <w:t>OK</w:t>
      </w:r>
      <w:r>
        <w:t xml:space="preserve"> button to save the changes and close the dialog box.</w:t>
      </w:r>
    </w:p>
    <w:p w14:paraId="36A1BBB4" w14:textId="634FEACF" w:rsidR="00F24CE2" w:rsidRDefault="00F24CE2" w:rsidP="00EE2207">
      <w:pPr>
        <w:pStyle w:val="Normal-indent"/>
        <w:numPr>
          <w:ilvl w:val="0"/>
          <w:numId w:val="8"/>
        </w:numPr>
        <w:jc w:val="left"/>
      </w:pPr>
      <w:r>
        <w:t xml:space="preserve">Select </w:t>
      </w:r>
      <w:proofErr w:type="spellStart"/>
      <w:r w:rsidR="00B816B3" w:rsidRPr="00B816B3">
        <w:rPr>
          <w:rStyle w:val="CodeInline"/>
        </w:rPr>
        <w:t>Entitlements.plist</w:t>
      </w:r>
      <w:proofErr w:type="spellEnd"/>
      <w:r w:rsidR="00B816B3">
        <w:t xml:space="preserve"> from the </w:t>
      </w:r>
      <w:r w:rsidR="00B816B3" w:rsidRPr="00B816B3">
        <w:rPr>
          <w:b/>
        </w:rPr>
        <w:t>Solution Explorer</w:t>
      </w:r>
      <w:r w:rsidR="00B816B3">
        <w:t xml:space="preserve"> and </w:t>
      </w:r>
      <w:r w:rsidR="00B816B3" w:rsidRPr="00E213BA">
        <w:t>double-click it to open it in the editor</w:t>
      </w:r>
      <w:r w:rsidR="00B816B3">
        <w:t>:</w:t>
      </w:r>
      <w:r w:rsidR="00B816B3">
        <w:br/>
      </w:r>
      <w:r w:rsidR="00B816B3">
        <w:rPr>
          <w:noProof/>
          <w:lang w:eastAsia="en-US"/>
        </w:rPr>
        <w:drawing>
          <wp:inline distT="0" distB="0" distL="0" distR="0" wp14:anchorId="373DFDF6" wp14:editId="38026D57">
            <wp:extent cx="1738993" cy="2770301"/>
            <wp:effectExtent l="0" t="0" r="0" b="0"/>
            <wp:docPr id="8" name="Picture 8" descr="Macintosh HD:Users:kmullins:Xamarin Corp:Documents:iOS 8:CloudKitIntroduction:Images:Enab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mullins:Xamarin Corp:Documents:iOS 8:CloudKitIntroduction:Images:Enable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9292" cy="2770778"/>
                    </a:xfrm>
                    <a:prstGeom prst="rect">
                      <a:avLst/>
                    </a:prstGeom>
                    <a:noFill/>
                    <a:ln>
                      <a:noFill/>
                    </a:ln>
                  </pic:spPr>
                </pic:pic>
              </a:graphicData>
            </a:graphic>
          </wp:inline>
        </w:drawing>
      </w:r>
    </w:p>
    <w:p w14:paraId="387BEDBA" w14:textId="142EC855" w:rsidR="00B816B3" w:rsidRDefault="009F5CAA" w:rsidP="00EE2207">
      <w:pPr>
        <w:pStyle w:val="Normal-indent"/>
        <w:numPr>
          <w:ilvl w:val="0"/>
          <w:numId w:val="8"/>
        </w:numPr>
        <w:jc w:val="left"/>
      </w:pPr>
      <w:r>
        <w:lastRenderedPageBreak/>
        <w:t xml:space="preserve">Check both </w:t>
      </w:r>
      <w:r w:rsidRPr="009F5CAA">
        <w:rPr>
          <w:b/>
        </w:rPr>
        <w:t>Enable iCloud</w:t>
      </w:r>
      <w:r>
        <w:t xml:space="preserve"> and </w:t>
      </w:r>
      <w:r w:rsidRPr="009F5CAA">
        <w:rPr>
          <w:b/>
        </w:rPr>
        <w:t>Use key-value</w:t>
      </w:r>
      <w:r>
        <w:t xml:space="preserve"> store:</w:t>
      </w:r>
      <w:r w:rsidR="00B816B3">
        <w:br/>
      </w:r>
      <w:r w:rsidR="00B816B3">
        <w:rPr>
          <w:noProof/>
          <w:lang w:eastAsia="en-US"/>
        </w:rPr>
        <w:drawing>
          <wp:inline distT="0" distB="0" distL="0" distR="0" wp14:anchorId="7966D943" wp14:editId="384D1EB2">
            <wp:extent cx="4482193" cy="1242254"/>
            <wp:effectExtent l="0" t="0" r="0" b="2540"/>
            <wp:docPr id="9" name="Picture 9" descr="Macintosh HD:Users:kmullins:Xamarin Corp:Documents:iOS 8:CloudKitIntroduction:Images:Enabl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mullins:Xamarin Corp:Documents:iOS 8:CloudKitIntroduction:Images:Enable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2193" cy="1242254"/>
                    </a:xfrm>
                    <a:prstGeom prst="rect">
                      <a:avLst/>
                    </a:prstGeom>
                    <a:noFill/>
                    <a:ln>
                      <a:noFill/>
                    </a:ln>
                  </pic:spPr>
                </pic:pic>
              </a:graphicData>
            </a:graphic>
          </wp:inline>
        </w:drawing>
      </w:r>
    </w:p>
    <w:p w14:paraId="0D3FC6CF" w14:textId="185F675F" w:rsidR="00B816B3" w:rsidRDefault="009F5CAA" w:rsidP="00EE2207">
      <w:pPr>
        <w:pStyle w:val="Normal-indent"/>
        <w:numPr>
          <w:ilvl w:val="0"/>
          <w:numId w:val="8"/>
        </w:numPr>
        <w:jc w:val="left"/>
      </w:pPr>
      <w:r>
        <w:t xml:space="preserve">Click the </w:t>
      </w:r>
      <w:r w:rsidRPr="009F5CAA">
        <w:rPr>
          <w:b/>
        </w:rPr>
        <w:t>+</w:t>
      </w:r>
      <w:r>
        <w:t xml:space="preserve"> button and add a </w:t>
      </w:r>
      <w:r w:rsidRPr="009F5CAA">
        <w:rPr>
          <w:b/>
        </w:rPr>
        <w:t>Ubiquity Container</w:t>
      </w:r>
      <w:r>
        <w:t>. Enter the Bundle Identifier for the application. Example:</w:t>
      </w:r>
      <w:r>
        <w:br/>
      </w:r>
      <w:proofErr w:type="spellStart"/>
      <w:r w:rsidRPr="009F5CAA">
        <w:rPr>
          <w:rStyle w:val="CodeInline"/>
        </w:rPr>
        <w:t>com.your-company.CloudKitAtlas</w:t>
      </w:r>
      <w:proofErr w:type="spellEnd"/>
    </w:p>
    <w:p w14:paraId="5BE712C5" w14:textId="077C0871" w:rsidR="006E0B62" w:rsidRDefault="006E0B62" w:rsidP="00EE2207">
      <w:pPr>
        <w:pStyle w:val="Normal-indent"/>
        <w:numPr>
          <w:ilvl w:val="0"/>
          <w:numId w:val="8"/>
        </w:numPr>
        <w:jc w:val="left"/>
      </w:pPr>
      <w:r>
        <w:t>Save the changes to the file.</w:t>
      </w:r>
    </w:p>
    <w:p w14:paraId="23D041E1" w14:textId="67306164" w:rsidR="00601D40" w:rsidRDefault="00601D40" w:rsidP="00EE2207">
      <w:pPr>
        <w:pStyle w:val="Normal-indent"/>
        <w:numPr>
          <w:ilvl w:val="0"/>
          <w:numId w:val="8"/>
        </w:numPr>
        <w:jc w:val="left"/>
      </w:pPr>
      <w:r>
        <w:t xml:space="preserve">In the Solution Explorer, select </w:t>
      </w:r>
      <w:proofErr w:type="spellStart"/>
      <w:r w:rsidRPr="00B816B3">
        <w:rPr>
          <w:rStyle w:val="CodeInline"/>
        </w:rPr>
        <w:t>Entitlements.plist</w:t>
      </w:r>
      <w:proofErr w:type="spellEnd"/>
      <w:r>
        <w:t>, right-click and select Open With.</w:t>
      </w:r>
    </w:p>
    <w:p w14:paraId="6A862456" w14:textId="3C25CCBF" w:rsidR="00601D40" w:rsidRPr="00601D40" w:rsidRDefault="00601D40" w:rsidP="00EE2207">
      <w:pPr>
        <w:pStyle w:val="Normal-indent"/>
        <w:numPr>
          <w:ilvl w:val="0"/>
          <w:numId w:val="8"/>
        </w:numPr>
        <w:jc w:val="left"/>
        <w:rPr>
          <w:rStyle w:val="CodeInline"/>
        </w:rPr>
      </w:pPr>
      <w:r>
        <w:t xml:space="preserve">Select a plain text editor to edit the </w:t>
      </w:r>
      <w:proofErr w:type="spellStart"/>
      <w:r>
        <w:t>plist</w:t>
      </w:r>
      <w:proofErr w:type="spellEnd"/>
      <w:r>
        <w:t xml:space="preserve"> directly and make it look like the following:</w:t>
      </w:r>
      <w:r>
        <w:br/>
      </w:r>
      <w:r w:rsidRPr="00601D40">
        <w:rPr>
          <w:rStyle w:val="CodeInline"/>
        </w:rPr>
        <w:t>&lt;</w:t>
      </w:r>
      <w:proofErr w:type="gramStart"/>
      <w:r w:rsidRPr="00601D40">
        <w:rPr>
          <w:rStyle w:val="CodeInline"/>
        </w:rPr>
        <w:t>?xml</w:t>
      </w:r>
      <w:proofErr w:type="gramEnd"/>
      <w:r w:rsidRPr="00601D40">
        <w:rPr>
          <w:rStyle w:val="CodeInline"/>
        </w:rPr>
        <w:t> version="1.0" encoding="UTF-8"?&gt;</w:t>
      </w:r>
      <w:r w:rsidRPr="00601D40">
        <w:rPr>
          <w:rStyle w:val="CodeInline"/>
        </w:rPr>
        <w:br/>
        <w:t>&lt;!DOCTYPE </w:t>
      </w:r>
      <w:proofErr w:type="spellStart"/>
      <w:r w:rsidRPr="00601D40">
        <w:rPr>
          <w:rStyle w:val="CodeInline"/>
        </w:rPr>
        <w:t>plist</w:t>
      </w:r>
      <w:proofErr w:type="spellEnd"/>
      <w:r w:rsidRPr="00601D40">
        <w:rPr>
          <w:rStyle w:val="CodeInline"/>
        </w:rPr>
        <w:t> PUBLIC "-//Apple//DTD PLIST 1.0//EN" "http://www.apple.com/DTDs/PropertyList-1.0.dtd"&gt;</w:t>
      </w:r>
      <w:r w:rsidRPr="00601D40">
        <w:rPr>
          <w:rStyle w:val="CodeInline"/>
        </w:rPr>
        <w:br/>
        <w:t>&lt;plist version="1.0"&gt;</w:t>
      </w:r>
      <w:r w:rsidRPr="00601D40">
        <w:rPr>
          <w:rStyle w:val="CodeInline"/>
        </w:rPr>
        <w:br/>
        <w:t>&lt;</w:t>
      </w:r>
      <w:proofErr w:type="spellStart"/>
      <w:r w:rsidRPr="00601D40">
        <w:rPr>
          <w:rStyle w:val="CodeInline"/>
        </w:rPr>
        <w:t>dict</w:t>
      </w:r>
      <w:proofErr w:type="spellEnd"/>
      <w:r w:rsidRPr="00601D40">
        <w:rPr>
          <w:rStyle w:val="CodeInline"/>
        </w:rPr>
        <w:t>&gt;</w:t>
      </w:r>
      <w:r w:rsidRPr="00601D40">
        <w:rPr>
          <w:rStyle w:val="CodeInline"/>
        </w:rPr>
        <w:br/>
        <w:t>&lt;key&gt;</w:t>
      </w:r>
      <w:proofErr w:type="spellStart"/>
      <w:r w:rsidRPr="00601D40">
        <w:rPr>
          <w:rStyle w:val="CodeInline"/>
        </w:rPr>
        <w:t>com.apple.developer.ubiquity</w:t>
      </w:r>
      <w:proofErr w:type="spellEnd"/>
      <w:r w:rsidRPr="00601D40">
        <w:rPr>
          <w:rStyle w:val="CodeInline"/>
        </w:rPr>
        <w:t>-container-identifiers&lt;/key&gt;</w:t>
      </w:r>
      <w:r w:rsidRPr="00601D40">
        <w:rPr>
          <w:rStyle w:val="CodeInline"/>
        </w:rPr>
        <w:br/>
        <w:t>&lt;array&gt;</w:t>
      </w:r>
      <w:r w:rsidRPr="00601D40">
        <w:rPr>
          <w:rStyle w:val="CodeInline"/>
        </w:rPr>
        <w:br/>
        <w:t>&lt;string&gt;$(</w:t>
      </w:r>
      <w:proofErr w:type="spellStart"/>
      <w:r w:rsidRPr="00601D40">
        <w:rPr>
          <w:rStyle w:val="CodeInline"/>
        </w:rPr>
        <w:t>AppIdentifierPrefix</w:t>
      </w:r>
      <w:proofErr w:type="spellEnd"/>
      <w:r w:rsidRPr="00601D40">
        <w:rPr>
          <w:rStyle w:val="CodeInline"/>
        </w:rPr>
        <w:t>)</w:t>
      </w:r>
      <w:proofErr w:type="spellStart"/>
      <w:r w:rsidRPr="00601D40">
        <w:rPr>
          <w:rStyle w:val="CodeInline"/>
        </w:rPr>
        <w:t>com.appracatappra.cloudkitatlas</w:t>
      </w:r>
      <w:proofErr w:type="spellEnd"/>
      <w:r w:rsidRPr="00601D40">
        <w:rPr>
          <w:rStyle w:val="CodeInline"/>
        </w:rPr>
        <w:t>&lt;/string&gt;</w:t>
      </w:r>
      <w:r w:rsidRPr="00601D40">
        <w:rPr>
          <w:rStyle w:val="CodeInline"/>
        </w:rPr>
        <w:br/>
        <w:t>&lt;/array&gt;</w:t>
      </w:r>
      <w:r w:rsidRPr="00601D40">
        <w:rPr>
          <w:rStyle w:val="CodeInline"/>
        </w:rPr>
        <w:br/>
        <w:t>&lt;key&gt;</w:t>
      </w:r>
      <w:proofErr w:type="spellStart"/>
      <w:r w:rsidRPr="00601D40">
        <w:rPr>
          <w:rStyle w:val="CodeInline"/>
        </w:rPr>
        <w:t>com.apple.developer.ubiquity</w:t>
      </w:r>
      <w:proofErr w:type="spellEnd"/>
      <w:r w:rsidRPr="00601D40">
        <w:rPr>
          <w:rStyle w:val="CodeInline"/>
        </w:rPr>
        <w:t>-</w:t>
      </w:r>
      <w:proofErr w:type="spellStart"/>
      <w:r w:rsidRPr="00601D40">
        <w:rPr>
          <w:rStyle w:val="CodeInline"/>
        </w:rPr>
        <w:t>kvstore</w:t>
      </w:r>
      <w:proofErr w:type="spellEnd"/>
      <w:r w:rsidRPr="00601D40">
        <w:rPr>
          <w:rStyle w:val="CodeInline"/>
        </w:rPr>
        <w:t>-identifier&lt;/key&gt;</w:t>
      </w:r>
      <w:r w:rsidRPr="00601D40">
        <w:rPr>
          <w:rStyle w:val="CodeInline"/>
        </w:rPr>
        <w:br/>
        <w:t>&lt;string&gt;$(</w:t>
      </w:r>
      <w:proofErr w:type="spellStart"/>
      <w:r w:rsidRPr="00601D40">
        <w:rPr>
          <w:rStyle w:val="CodeInline"/>
        </w:rPr>
        <w:t>AppIdentifierPrefix</w:t>
      </w:r>
      <w:proofErr w:type="spellEnd"/>
      <w:r w:rsidRPr="00601D40">
        <w:rPr>
          <w:rStyle w:val="CodeInline"/>
        </w:rPr>
        <w:t>)$(</w:t>
      </w:r>
      <w:proofErr w:type="spellStart"/>
      <w:r w:rsidRPr="00601D40">
        <w:rPr>
          <w:rStyle w:val="CodeInline"/>
        </w:rPr>
        <w:t>CFBundleIdentifier</w:t>
      </w:r>
      <w:proofErr w:type="spellEnd"/>
      <w:r w:rsidRPr="00601D40">
        <w:rPr>
          <w:rStyle w:val="CodeInline"/>
        </w:rPr>
        <w:t>)&lt;/string&gt;</w:t>
      </w:r>
      <w:r w:rsidRPr="00601D40">
        <w:rPr>
          <w:rStyle w:val="CodeInline"/>
        </w:rPr>
        <w:br/>
        <w:t>&lt;key&gt;</w:t>
      </w:r>
      <w:proofErr w:type="spellStart"/>
      <w:r w:rsidRPr="00601D40">
        <w:rPr>
          <w:rStyle w:val="CodeInline"/>
        </w:rPr>
        <w:t>com.apple.developer.icloud</w:t>
      </w:r>
      <w:proofErr w:type="spellEnd"/>
      <w:r w:rsidRPr="00601D40">
        <w:rPr>
          <w:rStyle w:val="CodeInline"/>
        </w:rPr>
        <w:t>-services&lt;/key&gt;</w:t>
      </w:r>
      <w:r w:rsidRPr="00601D40">
        <w:rPr>
          <w:rStyle w:val="CodeInline"/>
        </w:rPr>
        <w:br/>
        <w:t>&lt;array&gt;</w:t>
      </w:r>
      <w:r w:rsidRPr="00601D40">
        <w:rPr>
          <w:rStyle w:val="CodeInline"/>
        </w:rPr>
        <w:br/>
        <w:t>&lt;string&gt;CloudKit&lt;/string&gt;</w:t>
      </w:r>
      <w:r w:rsidRPr="00601D40">
        <w:rPr>
          <w:rStyle w:val="CodeInline"/>
        </w:rPr>
        <w:br/>
        <w:t>&lt;/array&gt;</w:t>
      </w:r>
      <w:r w:rsidRPr="00601D40">
        <w:rPr>
          <w:rStyle w:val="CodeInline"/>
        </w:rPr>
        <w:br/>
        <w:t>&lt;key&gt;</w:t>
      </w:r>
      <w:proofErr w:type="spellStart"/>
      <w:r w:rsidRPr="00601D40">
        <w:rPr>
          <w:rStyle w:val="CodeInline"/>
        </w:rPr>
        <w:t>com.apple.developer.icloud</w:t>
      </w:r>
      <w:proofErr w:type="spellEnd"/>
      <w:r w:rsidRPr="00601D40">
        <w:rPr>
          <w:rStyle w:val="CodeInline"/>
        </w:rPr>
        <w:t>-container-identifiers&lt;/key&gt;</w:t>
      </w:r>
      <w:r w:rsidRPr="00601D40">
        <w:rPr>
          <w:rStyle w:val="CodeInline"/>
        </w:rPr>
        <w:br/>
        <w:t>&lt;array&gt;</w:t>
      </w:r>
      <w:r w:rsidRPr="00601D40">
        <w:rPr>
          <w:rStyle w:val="CodeInline"/>
        </w:rPr>
        <w:br/>
        <w:t>&lt;string&gt;iCloud.$(</w:t>
      </w:r>
      <w:proofErr w:type="spellStart"/>
      <w:r w:rsidRPr="00601D40">
        <w:rPr>
          <w:rStyle w:val="CodeInline"/>
        </w:rPr>
        <w:t>CFBundleIdentifier</w:t>
      </w:r>
      <w:proofErr w:type="spellEnd"/>
      <w:r w:rsidRPr="00601D40">
        <w:rPr>
          <w:rStyle w:val="CodeInline"/>
        </w:rPr>
        <w:t>)&lt;/string&gt;</w:t>
      </w:r>
      <w:r w:rsidRPr="00601D40">
        <w:rPr>
          <w:rStyle w:val="CodeInline"/>
        </w:rPr>
        <w:br/>
        <w:t>&lt;/array&gt;</w:t>
      </w:r>
      <w:r w:rsidRPr="00601D40">
        <w:rPr>
          <w:rStyle w:val="CodeInline"/>
        </w:rPr>
        <w:br/>
        <w:t>&lt;/</w:t>
      </w:r>
      <w:proofErr w:type="spellStart"/>
      <w:r w:rsidRPr="00601D40">
        <w:rPr>
          <w:rStyle w:val="CodeInline"/>
        </w:rPr>
        <w:t>dict</w:t>
      </w:r>
      <w:proofErr w:type="spellEnd"/>
      <w:r w:rsidRPr="00601D40">
        <w:rPr>
          <w:rStyle w:val="CodeInline"/>
        </w:rPr>
        <w:t>&gt;</w:t>
      </w:r>
      <w:r w:rsidRPr="00601D40">
        <w:rPr>
          <w:rStyle w:val="CodeInline"/>
        </w:rPr>
        <w:br/>
        <w:t>&lt;/</w:t>
      </w:r>
      <w:proofErr w:type="spellStart"/>
      <w:r w:rsidRPr="00601D40">
        <w:rPr>
          <w:rStyle w:val="CodeInline"/>
        </w:rPr>
        <w:t>plist</w:t>
      </w:r>
      <w:proofErr w:type="spellEnd"/>
      <w:r w:rsidRPr="00601D40">
        <w:rPr>
          <w:rStyle w:val="CodeInline"/>
        </w:rPr>
        <w:t>&gt;</w:t>
      </w:r>
    </w:p>
    <w:p w14:paraId="6185E224" w14:textId="77777777" w:rsidR="00D06CFD" w:rsidRDefault="00601D40" w:rsidP="00D06CFD">
      <w:pPr>
        <w:pStyle w:val="Normal-indent"/>
        <w:numPr>
          <w:ilvl w:val="0"/>
          <w:numId w:val="8"/>
        </w:numPr>
        <w:jc w:val="left"/>
      </w:pPr>
      <w:r>
        <w:t>Save the changes to the file and return to Xamarin Studio</w:t>
      </w:r>
      <w:r w:rsidR="00584CFB">
        <w:t>.</w:t>
      </w:r>
    </w:p>
    <w:p w14:paraId="05F164F9" w14:textId="3052E625" w:rsidR="006E0B62" w:rsidRDefault="006E0B62" w:rsidP="00D06CFD">
      <w:pPr>
        <w:pStyle w:val="BodyIndent"/>
      </w:pPr>
      <w:r>
        <w:t>With these settings in place, the application is now ready to access the CloudKit Framework APIs.</w:t>
      </w:r>
    </w:p>
    <w:p w14:paraId="77242DEB" w14:textId="73EEEC34" w:rsidR="00E00B19" w:rsidRDefault="00017351" w:rsidP="00017351">
      <w:pPr>
        <w:pStyle w:val="Heading2"/>
      </w:pPr>
      <w:r>
        <w:t>The CloudKit API Overview</w:t>
      </w:r>
    </w:p>
    <w:p w14:paraId="2FE87B08" w14:textId="4CB18D04" w:rsidR="00017351" w:rsidRDefault="009855F5" w:rsidP="00017351">
      <w:pPr>
        <w:pStyle w:val="Normal-indent"/>
      </w:pPr>
      <w:r>
        <w:t xml:space="preserve">Before implementing CloudKit in a Xamarin iOS application, this article is going to cover the fundamentals of the </w:t>
      </w:r>
      <w:proofErr w:type="spellStart"/>
      <w:r>
        <w:t>Cloudkit</w:t>
      </w:r>
      <w:proofErr w:type="spellEnd"/>
      <w:r>
        <w:t xml:space="preserve"> Framework. Which will include the following topics:</w:t>
      </w:r>
    </w:p>
    <w:p w14:paraId="7A1F8159" w14:textId="30569EF1" w:rsidR="009855F5" w:rsidRDefault="009855F5" w:rsidP="009855F5">
      <w:pPr>
        <w:pStyle w:val="Normal-indent"/>
        <w:numPr>
          <w:ilvl w:val="0"/>
          <w:numId w:val="9"/>
        </w:numPr>
      </w:pPr>
      <w:r w:rsidRPr="003F18F6">
        <w:rPr>
          <w:b/>
        </w:rPr>
        <w:t>Containers</w:t>
      </w:r>
      <w:r w:rsidR="003F18F6">
        <w:t xml:space="preserve"> – Isolated silos of iCloud communications.</w:t>
      </w:r>
    </w:p>
    <w:p w14:paraId="400B9ECA" w14:textId="2AB327CA" w:rsidR="009855F5" w:rsidRDefault="009855F5" w:rsidP="009855F5">
      <w:pPr>
        <w:pStyle w:val="Normal-indent"/>
        <w:numPr>
          <w:ilvl w:val="0"/>
          <w:numId w:val="9"/>
        </w:numPr>
      </w:pPr>
      <w:r w:rsidRPr="00535EFA">
        <w:rPr>
          <w:b/>
        </w:rPr>
        <w:lastRenderedPageBreak/>
        <w:t>Databases</w:t>
      </w:r>
      <w:r w:rsidR="00535EFA">
        <w:t xml:space="preserve"> – </w:t>
      </w:r>
      <w:r w:rsidR="00824B66">
        <w:t>P</w:t>
      </w:r>
      <w:r w:rsidR="00535EFA">
        <w:t>ublic and private are available to the application.</w:t>
      </w:r>
    </w:p>
    <w:p w14:paraId="1E94B397" w14:textId="42754DE6" w:rsidR="009855F5" w:rsidRDefault="009855F5" w:rsidP="009855F5">
      <w:pPr>
        <w:pStyle w:val="Normal-indent"/>
        <w:numPr>
          <w:ilvl w:val="0"/>
          <w:numId w:val="9"/>
        </w:numPr>
      </w:pPr>
      <w:r w:rsidRPr="00073C3F">
        <w:rPr>
          <w:b/>
        </w:rPr>
        <w:t>Records</w:t>
      </w:r>
      <w:r w:rsidR="00073C3F">
        <w:t xml:space="preserve"> </w:t>
      </w:r>
      <w:r w:rsidR="00222FCB">
        <w:t>–</w:t>
      </w:r>
      <w:r w:rsidR="00073C3F">
        <w:t xml:space="preserve"> </w:t>
      </w:r>
      <w:r w:rsidR="00824B66">
        <w:t>T</w:t>
      </w:r>
      <w:r w:rsidR="00073C3F">
        <w:t>he mechanism in which structured data is moved to and from CloudKit.</w:t>
      </w:r>
    </w:p>
    <w:p w14:paraId="0E2353FC" w14:textId="3E63804F" w:rsidR="009855F5" w:rsidRDefault="009855F5" w:rsidP="009855F5">
      <w:pPr>
        <w:pStyle w:val="Normal-indent"/>
        <w:numPr>
          <w:ilvl w:val="0"/>
          <w:numId w:val="9"/>
        </w:numPr>
      </w:pPr>
      <w:r w:rsidRPr="00222FCB">
        <w:rPr>
          <w:b/>
        </w:rPr>
        <w:t>Record Zones</w:t>
      </w:r>
      <w:r w:rsidR="00222FCB">
        <w:t xml:space="preserve"> – </w:t>
      </w:r>
      <w:r w:rsidR="00516C1C">
        <w:t>Are groups of Records</w:t>
      </w:r>
      <w:r w:rsidR="00222FCB">
        <w:t>.</w:t>
      </w:r>
    </w:p>
    <w:p w14:paraId="15499B45" w14:textId="4C1AAFD4" w:rsidR="009855F5" w:rsidRDefault="009855F5" w:rsidP="009855F5">
      <w:pPr>
        <w:pStyle w:val="Normal-indent"/>
        <w:numPr>
          <w:ilvl w:val="0"/>
          <w:numId w:val="9"/>
        </w:numPr>
      </w:pPr>
      <w:r w:rsidRPr="0036139D">
        <w:rPr>
          <w:b/>
        </w:rPr>
        <w:t>Record Identifiers</w:t>
      </w:r>
      <w:r w:rsidR="00222FCB">
        <w:t xml:space="preserve"> –</w:t>
      </w:r>
      <w:r w:rsidR="0036139D">
        <w:t xml:space="preserve"> Are fully normalized and represent the specific location of the record.</w:t>
      </w:r>
    </w:p>
    <w:p w14:paraId="68F062C1" w14:textId="110BE4DF" w:rsidR="009855F5" w:rsidRDefault="009855F5" w:rsidP="009855F5">
      <w:pPr>
        <w:pStyle w:val="Normal-indent"/>
        <w:numPr>
          <w:ilvl w:val="0"/>
          <w:numId w:val="9"/>
        </w:numPr>
      </w:pPr>
      <w:r w:rsidRPr="00726CE5">
        <w:rPr>
          <w:b/>
        </w:rPr>
        <w:t>Reference</w:t>
      </w:r>
      <w:r w:rsidR="00222FCB">
        <w:t xml:space="preserve"> –</w:t>
      </w:r>
      <w:r w:rsidR="00726CE5">
        <w:t xml:space="preserve"> Provide parent-child relationships between related Records within a given Database.</w:t>
      </w:r>
    </w:p>
    <w:p w14:paraId="69098317" w14:textId="48D0B783" w:rsidR="009855F5" w:rsidRDefault="009855F5" w:rsidP="009855F5">
      <w:pPr>
        <w:pStyle w:val="Normal-indent"/>
        <w:numPr>
          <w:ilvl w:val="0"/>
          <w:numId w:val="9"/>
        </w:numPr>
      </w:pPr>
      <w:r w:rsidRPr="00D304B9">
        <w:rPr>
          <w:b/>
        </w:rPr>
        <w:t>Assets</w:t>
      </w:r>
      <w:r w:rsidR="00222FCB">
        <w:t xml:space="preserve"> –</w:t>
      </w:r>
      <w:r w:rsidR="00D304B9">
        <w:t xml:space="preserve"> Allow for file of large, unstructured data to be uploaded to iCloud and associated with a given Record.</w:t>
      </w:r>
    </w:p>
    <w:p w14:paraId="0D8251E0" w14:textId="70CCB0C1" w:rsidR="00EA24D4" w:rsidRDefault="00EA24D4" w:rsidP="00EA24D4">
      <w:pPr>
        <w:pStyle w:val="BodyIndent"/>
      </w:pPr>
      <w:r>
        <w:t>Next we’ll look at each topic in detail, as it relates to an iOS application using CloudKit.</w:t>
      </w:r>
    </w:p>
    <w:p w14:paraId="1024DA05" w14:textId="77A5CC21" w:rsidR="00EA24D4" w:rsidRDefault="00EA24D4" w:rsidP="00EA24D4">
      <w:pPr>
        <w:pStyle w:val="Heading3"/>
      </w:pPr>
      <w:r>
        <w:t>Containers</w:t>
      </w:r>
    </w:p>
    <w:p w14:paraId="2E94FD1C" w14:textId="61836E0D" w:rsidR="00EA24D4" w:rsidRDefault="00EA24D4" w:rsidP="00EA24D4">
      <w:pPr>
        <w:pStyle w:val="Normal-indent"/>
      </w:pPr>
      <w:r>
        <w:t>A given application running on an iOS device is always running along side other applications and services on that device. On the client device</w:t>
      </w:r>
      <w:r w:rsidR="0070614E">
        <w:t>,</w:t>
      </w:r>
      <w:r>
        <w:t xml:space="preserve"> the application is going to be siloed or sandboxed</w:t>
      </w:r>
      <w:r w:rsidR="00A16948">
        <w:t xml:space="preserve"> is some ways. In some cases this is a literal sandbox and in other the application is simply running in it’s own memory space</w:t>
      </w:r>
      <w:r w:rsidR="0070614E">
        <w:t>.</w:t>
      </w:r>
    </w:p>
    <w:p w14:paraId="0A21C3C4" w14:textId="22C021BB" w:rsidR="0070614E" w:rsidRDefault="0070614E" w:rsidP="00EA24D4">
      <w:pPr>
        <w:pStyle w:val="Normal-indent"/>
      </w:pPr>
      <w:r>
        <w:t>The concept of taking a client application and running it separated from other clients is very powerful and provides the following advantages:</w:t>
      </w:r>
    </w:p>
    <w:p w14:paraId="1D500AEF" w14:textId="355E0746" w:rsidR="0070614E" w:rsidRDefault="0070614E" w:rsidP="0070614E">
      <w:pPr>
        <w:pStyle w:val="Normal-indent"/>
        <w:numPr>
          <w:ilvl w:val="0"/>
          <w:numId w:val="10"/>
        </w:numPr>
      </w:pPr>
      <w:r w:rsidRPr="0070614E">
        <w:rPr>
          <w:b/>
        </w:rPr>
        <w:t xml:space="preserve">It helps with security </w:t>
      </w:r>
      <w:r>
        <w:t>- One application cannot interfere with other client apps or the OS itself.</w:t>
      </w:r>
    </w:p>
    <w:p w14:paraId="7A5804FE" w14:textId="43330C42" w:rsidR="0070614E" w:rsidRDefault="0070614E" w:rsidP="0070614E">
      <w:pPr>
        <w:pStyle w:val="Normal-indent"/>
        <w:numPr>
          <w:ilvl w:val="0"/>
          <w:numId w:val="10"/>
        </w:numPr>
      </w:pPr>
      <w:r w:rsidRPr="0070614E">
        <w:rPr>
          <w:b/>
        </w:rPr>
        <w:t>It helps with stability</w:t>
      </w:r>
      <w:r>
        <w:t xml:space="preserve"> – If the client application crashes it cannot take out other apps of the OS.</w:t>
      </w:r>
    </w:p>
    <w:p w14:paraId="37368FAF" w14:textId="36773445" w:rsidR="0070614E" w:rsidRDefault="0070614E" w:rsidP="0070614E">
      <w:pPr>
        <w:pStyle w:val="Normal-indent"/>
        <w:numPr>
          <w:ilvl w:val="0"/>
          <w:numId w:val="10"/>
        </w:numPr>
      </w:pPr>
      <w:r>
        <w:rPr>
          <w:b/>
        </w:rPr>
        <w:t xml:space="preserve">It helps with privacy </w:t>
      </w:r>
      <w:r>
        <w:t>– Each client application has limited access to the personal information stored within the device.</w:t>
      </w:r>
    </w:p>
    <w:p w14:paraId="7907ACA5" w14:textId="66A107DE" w:rsidR="0070614E" w:rsidRDefault="0070614E" w:rsidP="0070614E">
      <w:pPr>
        <w:pStyle w:val="BodyIndent"/>
      </w:pPr>
      <w:r>
        <w:t>CloudKit was designed to provide the same above listed adva</w:t>
      </w:r>
      <w:r w:rsidR="00215189">
        <w:t>ntages, and apply them to working</w:t>
      </w:r>
      <w:r w:rsidR="00785A35">
        <w:t xml:space="preserve"> with cloud-</w:t>
      </w:r>
      <w:r>
        <w:t>based information.</w:t>
      </w:r>
    </w:p>
    <w:p w14:paraId="3D8D2307" w14:textId="4BD0B904" w:rsidR="00215189" w:rsidRDefault="007E45FF" w:rsidP="0070614E">
      <w:pPr>
        <w:pStyle w:val="BodyIndent"/>
      </w:pPr>
      <w:r>
        <w:rPr>
          <w:noProof/>
          <w:lang w:eastAsia="en-US"/>
        </w:rPr>
        <w:drawing>
          <wp:inline distT="0" distB="0" distL="0" distR="0" wp14:anchorId="27A5B536" wp14:editId="07C1B9C9">
            <wp:extent cx="4830906" cy="1926771"/>
            <wp:effectExtent l="0" t="0" r="0" b="3810"/>
            <wp:docPr id="12" name="Picture 12" descr="Macintosh HD:Users:kmullins:Xamarin Corp:Documents:iOS 8:CloudKitIntroduction:Images:Container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mullins:Xamarin Corp:Documents:iOS 8:CloudKitIntroduction:Images:Containers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0906" cy="1926771"/>
                    </a:xfrm>
                    <a:prstGeom prst="rect">
                      <a:avLst/>
                    </a:prstGeom>
                    <a:noFill/>
                    <a:ln>
                      <a:noFill/>
                    </a:ln>
                  </pic:spPr>
                </pic:pic>
              </a:graphicData>
            </a:graphic>
          </wp:inline>
        </w:drawing>
      </w:r>
    </w:p>
    <w:p w14:paraId="3263F43F" w14:textId="7F1C9702" w:rsidR="007E45FF" w:rsidRDefault="00E06717" w:rsidP="0070614E">
      <w:pPr>
        <w:pStyle w:val="BodyIndent"/>
      </w:pPr>
      <w:r>
        <w:lastRenderedPageBreak/>
        <w:t xml:space="preserve">Just like the application being one-of-many running on the device, so is the </w:t>
      </w:r>
      <w:r w:rsidR="009A43C0">
        <w:t>application</w:t>
      </w:r>
      <w:r w:rsidR="00F25B11">
        <w:t>’</w:t>
      </w:r>
      <w:r w:rsidR="009A43C0">
        <w:t>s communications with iCloud one-of-many.</w:t>
      </w:r>
      <w:r w:rsidR="003F18F6">
        <w:t xml:space="preserve"> Each of these different communication silos </w:t>
      </w:r>
      <w:proofErr w:type="gramStart"/>
      <w:r w:rsidR="003F18F6">
        <w:t>are</w:t>
      </w:r>
      <w:proofErr w:type="gramEnd"/>
      <w:r w:rsidR="003F18F6">
        <w:t xml:space="preserve"> called </w:t>
      </w:r>
      <w:r w:rsidR="003F18F6" w:rsidRPr="003F18F6">
        <w:rPr>
          <w:rStyle w:val="SubtleEmphasis"/>
        </w:rPr>
        <w:t>Containers</w:t>
      </w:r>
      <w:r w:rsidR="003F18F6">
        <w:t>.</w:t>
      </w:r>
    </w:p>
    <w:p w14:paraId="67719FF7" w14:textId="57603CD8" w:rsidR="00F25B11" w:rsidRDefault="00F25B11" w:rsidP="0070614E">
      <w:pPr>
        <w:pStyle w:val="BodyIndent"/>
      </w:pPr>
      <w:r>
        <w:t xml:space="preserve">Containers are exposed in the CloudKit Framework via the </w:t>
      </w:r>
      <w:proofErr w:type="spellStart"/>
      <w:r w:rsidRPr="00F25B11">
        <w:rPr>
          <w:rStyle w:val="CodeInline"/>
        </w:rPr>
        <w:t>CKContainer</w:t>
      </w:r>
      <w:proofErr w:type="spellEnd"/>
      <w:r>
        <w:t xml:space="preserve"> class. By default, one application talks to one container and this container segregates the data for that application. This means that several applications can be storing information to the same iCloud account, yet this information will never be intermingled.</w:t>
      </w:r>
    </w:p>
    <w:p w14:paraId="627D6939" w14:textId="6FB2411F" w:rsidR="00F25B11" w:rsidRDefault="00F25B11" w:rsidP="0070614E">
      <w:pPr>
        <w:pStyle w:val="BodyIndent"/>
      </w:pPr>
      <w:r>
        <w:t>The containerization of iCloud data also allows CloudKit to encapsulate user information. In this way, the application will have some limited access to the iCloud account and the user information stored within, all while still protecting the privacy and security of the user.</w:t>
      </w:r>
    </w:p>
    <w:p w14:paraId="027D6CBF" w14:textId="137CD88D" w:rsidR="003D4CF4" w:rsidRDefault="003D4CF4" w:rsidP="0070614E">
      <w:pPr>
        <w:pStyle w:val="BodyIndent"/>
      </w:pPr>
      <w:r>
        <w:t>Containers are fully managed by th</w:t>
      </w:r>
      <w:r w:rsidR="00AA5810">
        <w:t>e developer of the application via the WWDR portal. The namespace of the container is global across all Apple developers, so the container not must not only be unique to a given developer’s applications, but to all Apple developers and applications.</w:t>
      </w:r>
    </w:p>
    <w:p w14:paraId="200A1E75" w14:textId="7637F2A2" w:rsidR="00A96168" w:rsidRDefault="00A96168" w:rsidP="0070614E">
      <w:pPr>
        <w:pStyle w:val="BodyIndent"/>
      </w:pPr>
      <w:r>
        <w:t>Apple suggests using reverse DNS notation when creating the namespace for application Containers. Example:</w:t>
      </w:r>
    </w:p>
    <w:p w14:paraId="3F3F3097" w14:textId="09BFAC44" w:rsidR="00A96168" w:rsidRPr="00A96168" w:rsidRDefault="00587C29" w:rsidP="0070614E">
      <w:pPr>
        <w:pStyle w:val="BodyIndent"/>
        <w:rPr>
          <w:rStyle w:val="CodeInline"/>
        </w:rPr>
      </w:pPr>
      <w:proofErr w:type="spellStart"/>
      <w:proofErr w:type="gramStart"/>
      <w:r>
        <w:rPr>
          <w:rStyle w:val="CodeInline"/>
        </w:rPr>
        <w:t>iCloud.</w:t>
      </w:r>
      <w:r w:rsidR="00A96168" w:rsidRPr="00A96168">
        <w:rPr>
          <w:rStyle w:val="CodeInline"/>
        </w:rPr>
        <w:t>com.company</w:t>
      </w:r>
      <w:proofErr w:type="spellEnd"/>
      <w:proofErr w:type="gramEnd"/>
      <w:r w:rsidR="00A96168" w:rsidRPr="00A96168">
        <w:rPr>
          <w:rStyle w:val="CodeInline"/>
        </w:rPr>
        <w:t>-name-.application-name</w:t>
      </w:r>
    </w:p>
    <w:p w14:paraId="34E10525" w14:textId="6E211D6A" w:rsidR="00A96168" w:rsidRDefault="00A96168" w:rsidP="0070614E">
      <w:pPr>
        <w:pStyle w:val="BodyIndent"/>
      </w:pPr>
      <w:r>
        <w:t>While Containers are, by default, bound one-to-one to a given application, they can be shared across applications.</w:t>
      </w:r>
      <w:r w:rsidR="00B279A9">
        <w:t xml:space="preserve"> So multiple application</w:t>
      </w:r>
      <w:r w:rsidR="008D3BA8">
        <w:t>s</w:t>
      </w:r>
      <w:r w:rsidR="00B279A9">
        <w:t xml:space="preserve"> can coordinate on a single Container. A single application can also talk to multiple Containers.</w:t>
      </w:r>
    </w:p>
    <w:p w14:paraId="47CAB5A4" w14:textId="1BF547F0" w:rsidR="00B279A9" w:rsidRDefault="00EE18CD" w:rsidP="00EE18CD">
      <w:pPr>
        <w:pStyle w:val="Heading3"/>
      </w:pPr>
      <w:r>
        <w:t>Databases</w:t>
      </w:r>
    </w:p>
    <w:p w14:paraId="6668C7BF" w14:textId="00E3B59F" w:rsidR="00A24A86" w:rsidRDefault="00EE18CD" w:rsidP="00A24A86">
      <w:pPr>
        <w:pStyle w:val="Normal-indent"/>
      </w:pPr>
      <w:r>
        <w:t>One of the primary functions of CloudKit is to take an application’s data model and replication that information up to the iCloud servers.</w:t>
      </w:r>
      <w:r w:rsidR="0045732E">
        <w:t xml:space="preserve"> Some information </w:t>
      </w:r>
      <w:proofErr w:type="gramStart"/>
      <w:r w:rsidR="0045732E">
        <w:t>is intended to be used</w:t>
      </w:r>
      <w:proofErr w:type="gramEnd"/>
      <w:r w:rsidR="0045732E">
        <w:t xml:space="preserve"> by the user that created it</w:t>
      </w:r>
      <w:r w:rsidR="004C724F">
        <w:t>, other information is</w:t>
      </w:r>
      <w:r w:rsidR="00A24A86">
        <w:t xml:space="preserve"> public data that could be created by a user for public use (like a restaurant review) or it could be information that the developer has published for the application. In either case, the audience is not just a single use</w:t>
      </w:r>
      <w:r w:rsidR="00C177BF">
        <w:t>r</w:t>
      </w:r>
      <w:r w:rsidR="00A24A86">
        <w:t xml:space="preserve">, </w:t>
      </w:r>
      <w:proofErr w:type="gramStart"/>
      <w:r w:rsidR="00A24A86">
        <w:t>but</w:t>
      </w:r>
      <w:proofErr w:type="gramEnd"/>
      <w:r w:rsidR="00A24A86">
        <w:t xml:space="preserve"> a community of people.</w:t>
      </w:r>
    </w:p>
    <w:p w14:paraId="055B47C8" w14:textId="5D3A994C" w:rsidR="00A24A86" w:rsidRDefault="006E5670" w:rsidP="00A24A86">
      <w:pPr>
        <w:pStyle w:val="Normal-indent"/>
      </w:pPr>
      <w:r>
        <w:rPr>
          <w:noProof/>
          <w:lang w:eastAsia="en-US"/>
        </w:rPr>
        <w:lastRenderedPageBreak/>
        <w:drawing>
          <wp:inline distT="0" distB="0" distL="0" distR="0" wp14:anchorId="4465F1BA" wp14:editId="51272877">
            <wp:extent cx="4909113" cy="2890157"/>
            <wp:effectExtent l="0" t="0" r="0" b="5715"/>
            <wp:docPr id="13" name="Picture 13" descr="Macintosh HD:Users:kmullins:Xamarin Corp:Documents:iOS 8:CloudKitIntroduction:Images:CloudKi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mullins:Xamarin Corp:Documents:iOS 8:CloudKitIntroduction:Images:CloudKitContain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9113" cy="2890157"/>
                    </a:xfrm>
                    <a:prstGeom prst="rect">
                      <a:avLst/>
                    </a:prstGeom>
                    <a:noFill/>
                    <a:ln>
                      <a:noFill/>
                    </a:ln>
                  </pic:spPr>
                </pic:pic>
              </a:graphicData>
            </a:graphic>
          </wp:inline>
        </w:drawing>
      </w:r>
    </w:p>
    <w:p w14:paraId="66482C47" w14:textId="08DD5A0A" w:rsidR="006E5670" w:rsidRDefault="0084103B" w:rsidP="00A24A86">
      <w:pPr>
        <w:pStyle w:val="Normal-indent"/>
      </w:pPr>
      <w:r>
        <w:t>Inside of a Container, first and foremost is the public database. This is where all of the public information lives and co-mingles. Additionally, there are several</w:t>
      </w:r>
      <w:r w:rsidR="00BD5193">
        <w:t xml:space="preserve"> individual private databases for each user of the application.</w:t>
      </w:r>
    </w:p>
    <w:p w14:paraId="1A567E27" w14:textId="4753F560" w:rsidR="00634722" w:rsidRDefault="00634722" w:rsidP="00A24A86">
      <w:pPr>
        <w:pStyle w:val="Normal-indent"/>
      </w:pPr>
      <w:r>
        <w:t>When running on an iOS device, the application will only have access to the information for the currently logged-on iCloud user.</w:t>
      </w:r>
      <w:r w:rsidR="009C2EC8">
        <w:t xml:space="preserve"> So the application’s view of the container will be as follows:</w:t>
      </w:r>
    </w:p>
    <w:p w14:paraId="7ECADB82" w14:textId="76357692" w:rsidR="009C2EC8" w:rsidRDefault="009C2EC8" w:rsidP="00A24A86">
      <w:pPr>
        <w:pStyle w:val="Normal-indent"/>
      </w:pPr>
      <w:r>
        <w:rPr>
          <w:noProof/>
          <w:lang w:eastAsia="en-US"/>
        </w:rPr>
        <w:drawing>
          <wp:inline distT="0" distB="0" distL="0" distR="0" wp14:anchorId="455177B5" wp14:editId="640A8B74">
            <wp:extent cx="4596493" cy="2706107"/>
            <wp:effectExtent l="0" t="0" r="1270" b="12065"/>
            <wp:docPr id="14" name="Picture 14" descr="Macintosh HD:Users:kmullins:Xamarin Corp:Documents:iOS 8:CloudKitIntroduction:Images:CloudKitApp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mullins:Xamarin Corp:Documents:iOS 8:CloudKitIntroduction:Images:CloudKitAppContain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6493" cy="2706107"/>
                    </a:xfrm>
                    <a:prstGeom prst="rect">
                      <a:avLst/>
                    </a:prstGeom>
                    <a:noFill/>
                    <a:ln>
                      <a:noFill/>
                    </a:ln>
                  </pic:spPr>
                </pic:pic>
              </a:graphicData>
            </a:graphic>
          </wp:inline>
        </w:drawing>
      </w:r>
    </w:p>
    <w:p w14:paraId="0394CD1E" w14:textId="7E8DA18E" w:rsidR="009C2EC8" w:rsidRDefault="009C2EC8" w:rsidP="00A24A86">
      <w:pPr>
        <w:pStyle w:val="Normal-indent"/>
      </w:pPr>
      <w:r>
        <w:t>It can only see the public database and the private database associated with the currently logged-on iCloud user.</w:t>
      </w:r>
    </w:p>
    <w:p w14:paraId="0CEA69C9" w14:textId="7A312823" w:rsidR="007B192D" w:rsidRDefault="007B192D" w:rsidP="00A24A86">
      <w:pPr>
        <w:pStyle w:val="Normal-indent"/>
      </w:pPr>
      <w:r>
        <w:t xml:space="preserve">Databases are exposed in the CloudKit Framework via the </w:t>
      </w:r>
      <w:proofErr w:type="spellStart"/>
      <w:r w:rsidRPr="007B192D">
        <w:rPr>
          <w:rStyle w:val="CodeInline"/>
        </w:rPr>
        <w:t>CKDatabase</w:t>
      </w:r>
      <w:proofErr w:type="spellEnd"/>
      <w:r>
        <w:t xml:space="preserve"> class. </w:t>
      </w:r>
      <w:r w:rsidR="00C12880">
        <w:t>Every application has access to two databases: the public database and the private one.</w:t>
      </w:r>
    </w:p>
    <w:p w14:paraId="191DCDD7" w14:textId="0259EA36" w:rsidR="001819B3" w:rsidRDefault="001819B3" w:rsidP="00A24A86">
      <w:pPr>
        <w:pStyle w:val="Normal-indent"/>
      </w:pPr>
      <w:r>
        <w:lastRenderedPageBreak/>
        <w:t>The Container is the initial entry point into CloudKit. The following code can be used to access the public and private database from the application’s default Container:</w:t>
      </w:r>
    </w:p>
    <w:p w14:paraId="25BDEDD6" w14:textId="72295071" w:rsidR="001819B3" w:rsidRPr="003C6F63" w:rsidRDefault="003C6F63" w:rsidP="00A24A86">
      <w:pPr>
        <w:pStyle w:val="Normal-indent"/>
        <w:rPr>
          <w:rStyle w:val="CodeInline"/>
        </w:rPr>
      </w:pPr>
      <w:proofErr w:type="gramStart"/>
      <w:r w:rsidRPr="003C6F63">
        <w:rPr>
          <w:rStyle w:val="CodeInline"/>
        </w:rPr>
        <w:t>using</w:t>
      </w:r>
      <w:proofErr w:type="gramEnd"/>
      <w:r w:rsidRPr="003C6F63">
        <w:rPr>
          <w:rStyle w:val="CodeInline"/>
        </w:rPr>
        <w:t> </w:t>
      </w:r>
      <w:proofErr w:type="spellStart"/>
      <w:r w:rsidRPr="003C6F63">
        <w:rPr>
          <w:rStyle w:val="CodeInline"/>
        </w:rPr>
        <w:t>MonoTouch.CloudKit</w:t>
      </w:r>
      <w:proofErr w:type="spellEnd"/>
      <w:r w:rsidRPr="003C6F63">
        <w:rPr>
          <w:rStyle w:val="CodeInline"/>
        </w:rPr>
        <w:t>;</w:t>
      </w:r>
      <w:r w:rsidRPr="003C6F63">
        <w:rPr>
          <w:rStyle w:val="CodeInline"/>
        </w:rPr>
        <w:br/>
        <w:t>...</w:t>
      </w:r>
      <w:r w:rsidRPr="003C6F63">
        <w:rPr>
          <w:rStyle w:val="CodeInline"/>
        </w:rPr>
        <w:br/>
      </w:r>
      <w:r w:rsidRPr="003C6F63">
        <w:rPr>
          <w:rStyle w:val="CodeInline"/>
        </w:rPr>
        <w:br/>
        <w:t>public </w:t>
      </w:r>
      <w:proofErr w:type="spellStart"/>
      <w:r w:rsidRPr="003C6F63">
        <w:rPr>
          <w:rStyle w:val="CodeInline"/>
        </w:rPr>
        <w:t>CKDatabase</w:t>
      </w:r>
      <w:proofErr w:type="spellEnd"/>
      <w:r w:rsidRPr="003C6F63">
        <w:rPr>
          <w:rStyle w:val="CodeInline"/>
        </w:rPr>
        <w:t> </w:t>
      </w:r>
      <w:proofErr w:type="spellStart"/>
      <w:r w:rsidRPr="003C6F63">
        <w:rPr>
          <w:rStyle w:val="CodeInline"/>
        </w:rPr>
        <w:t>PublicDatabase</w:t>
      </w:r>
      <w:proofErr w:type="spellEnd"/>
      <w:r w:rsidRPr="003C6F63">
        <w:rPr>
          <w:rStyle w:val="CodeInline"/>
        </w:rPr>
        <w:t> { get; set; }</w:t>
      </w:r>
      <w:r w:rsidRPr="003C6F63">
        <w:rPr>
          <w:rStyle w:val="CodeInline"/>
        </w:rPr>
        <w:br/>
        <w:t>public </w:t>
      </w:r>
      <w:proofErr w:type="spellStart"/>
      <w:r w:rsidRPr="003C6F63">
        <w:rPr>
          <w:rStyle w:val="CodeInline"/>
        </w:rPr>
        <w:t>CKDatabase</w:t>
      </w:r>
      <w:proofErr w:type="spellEnd"/>
      <w:r w:rsidRPr="003C6F63">
        <w:rPr>
          <w:rStyle w:val="CodeInline"/>
        </w:rPr>
        <w:t> </w:t>
      </w:r>
      <w:proofErr w:type="spellStart"/>
      <w:r w:rsidRPr="003C6F63">
        <w:rPr>
          <w:rStyle w:val="CodeInline"/>
        </w:rPr>
        <w:t>PrivateDatabase</w:t>
      </w:r>
      <w:proofErr w:type="spellEnd"/>
      <w:r w:rsidRPr="003C6F63">
        <w:rPr>
          <w:rStyle w:val="CodeInline"/>
        </w:rPr>
        <w:t> { get; set; }</w:t>
      </w:r>
      <w:r w:rsidRPr="003C6F63">
        <w:rPr>
          <w:rStyle w:val="CodeInline"/>
        </w:rPr>
        <w:br/>
        <w:t>...</w:t>
      </w:r>
      <w:r w:rsidRPr="003C6F63">
        <w:rPr>
          <w:rStyle w:val="CodeInline"/>
        </w:rPr>
        <w:br/>
      </w:r>
      <w:r w:rsidRPr="003C6F63">
        <w:rPr>
          <w:rStyle w:val="CodeInline"/>
        </w:rPr>
        <w:br/>
        <w:t>// Get the default public and private databases for</w:t>
      </w:r>
      <w:r w:rsidRPr="003C6F63">
        <w:rPr>
          <w:rStyle w:val="CodeInline"/>
        </w:rPr>
        <w:br/>
        <w:t>// the application</w:t>
      </w:r>
      <w:r w:rsidRPr="003C6F63">
        <w:rPr>
          <w:rStyle w:val="CodeInline"/>
        </w:rPr>
        <w:br/>
      </w:r>
      <w:proofErr w:type="spellStart"/>
      <w:r w:rsidRPr="003C6F63">
        <w:rPr>
          <w:rStyle w:val="CodeInline"/>
        </w:rPr>
        <w:t>PublicDatabase</w:t>
      </w:r>
      <w:proofErr w:type="spellEnd"/>
      <w:r w:rsidRPr="003C6F63">
        <w:rPr>
          <w:rStyle w:val="CodeInline"/>
        </w:rPr>
        <w:t> = </w:t>
      </w:r>
      <w:proofErr w:type="spellStart"/>
      <w:r w:rsidRPr="003C6F63">
        <w:rPr>
          <w:rStyle w:val="CodeInline"/>
        </w:rPr>
        <w:t>CKContainer.DefaultContainer.PublicCloudDatabase</w:t>
      </w:r>
      <w:proofErr w:type="spellEnd"/>
      <w:r w:rsidRPr="003C6F63">
        <w:rPr>
          <w:rStyle w:val="CodeInline"/>
        </w:rPr>
        <w:t>; </w:t>
      </w:r>
      <w:r w:rsidRPr="003C6F63">
        <w:rPr>
          <w:rStyle w:val="CodeInline"/>
        </w:rPr>
        <w:br/>
      </w:r>
      <w:proofErr w:type="spellStart"/>
      <w:r w:rsidRPr="003C6F63">
        <w:rPr>
          <w:rStyle w:val="CodeInline"/>
        </w:rPr>
        <w:t>PrivateDatabase</w:t>
      </w:r>
      <w:proofErr w:type="spellEnd"/>
      <w:r w:rsidRPr="003C6F63">
        <w:rPr>
          <w:rStyle w:val="CodeInline"/>
        </w:rPr>
        <w:t> = </w:t>
      </w:r>
      <w:proofErr w:type="spellStart"/>
      <w:r w:rsidRPr="003C6F63">
        <w:rPr>
          <w:rStyle w:val="CodeInline"/>
        </w:rPr>
        <w:t>CKContainer.DefaultContainer.PrivateCloudDatabase</w:t>
      </w:r>
      <w:proofErr w:type="spellEnd"/>
      <w:r w:rsidRPr="003C6F63">
        <w:rPr>
          <w:rStyle w:val="CodeInline"/>
        </w:rPr>
        <w:t>;</w:t>
      </w:r>
    </w:p>
    <w:p w14:paraId="4E7AC753" w14:textId="2BAFF430" w:rsidR="001819B3" w:rsidRDefault="00176F03" w:rsidP="00A24A86">
      <w:pPr>
        <w:pStyle w:val="Normal-indent"/>
      </w:pPr>
      <w:r>
        <w:t>Here are the following differences between the two database types:</w:t>
      </w:r>
    </w:p>
    <w:tbl>
      <w:tblPr>
        <w:tblStyle w:val="LightList-Accent1"/>
        <w:tblW w:w="0" w:type="auto"/>
        <w:tblInd w:w="918" w:type="dxa"/>
        <w:tblLook w:val="04A0" w:firstRow="1" w:lastRow="0" w:firstColumn="1" w:lastColumn="0" w:noHBand="0" w:noVBand="1"/>
      </w:tblPr>
      <w:tblGrid>
        <w:gridCol w:w="2430"/>
        <w:gridCol w:w="2556"/>
        <w:gridCol w:w="2952"/>
      </w:tblGrid>
      <w:tr w:rsidR="00176F03" w14:paraId="1735BC70" w14:textId="77777777" w:rsidTr="00176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B886E87" w14:textId="77777777" w:rsidR="00176F03" w:rsidRDefault="00176F03" w:rsidP="00A24A86">
            <w:pPr>
              <w:pStyle w:val="Normal-indent"/>
              <w:ind w:left="0"/>
            </w:pPr>
          </w:p>
        </w:tc>
        <w:tc>
          <w:tcPr>
            <w:tcW w:w="2556" w:type="dxa"/>
          </w:tcPr>
          <w:p w14:paraId="3C0528C7" w14:textId="5E3A99E4" w:rsidR="00176F03" w:rsidRDefault="00176F03" w:rsidP="00851F6E">
            <w:pPr>
              <w:pStyle w:val="Normal-indent"/>
              <w:ind w:left="0"/>
              <w:jc w:val="left"/>
              <w:cnfStyle w:val="100000000000" w:firstRow="1" w:lastRow="0" w:firstColumn="0" w:lastColumn="0" w:oddVBand="0" w:evenVBand="0" w:oddHBand="0" w:evenHBand="0" w:firstRowFirstColumn="0" w:firstRowLastColumn="0" w:lastRowFirstColumn="0" w:lastRowLastColumn="0"/>
            </w:pPr>
            <w:r>
              <w:t>Public Database</w:t>
            </w:r>
          </w:p>
        </w:tc>
        <w:tc>
          <w:tcPr>
            <w:tcW w:w="2952" w:type="dxa"/>
          </w:tcPr>
          <w:p w14:paraId="2CFA3E53" w14:textId="092EBB77" w:rsidR="00176F03" w:rsidRDefault="00176F03" w:rsidP="00851F6E">
            <w:pPr>
              <w:pStyle w:val="Normal-indent"/>
              <w:ind w:left="0"/>
              <w:jc w:val="left"/>
              <w:cnfStyle w:val="100000000000" w:firstRow="1" w:lastRow="0" w:firstColumn="0" w:lastColumn="0" w:oddVBand="0" w:evenVBand="0" w:oddHBand="0" w:evenHBand="0" w:firstRowFirstColumn="0" w:firstRowLastColumn="0" w:lastRowFirstColumn="0" w:lastRowLastColumn="0"/>
            </w:pPr>
            <w:r>
              <w:t>Private Database</w:t>
            </w:r>
          </w:p>
        </w:tc>
      </w:tr>
      <w:tr w:rsidR="00176F03" w14:paraId="46B6BBC2" w14:textId="77777777" w:rsidTr="00EE2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8AD6B4" w14:textId="714C31C0" w:rsidR="00176F03" w:rsidRPr="00851F6E" w:rsidRDefault="00851F6E" w:rsidP="00851F6E">
            <w:pPr>
              <w:pStyle w:val="Normal-indent"/>
              <w:ind w:left="0"/>
              <w:rPr>
                <w:szCs w:val="22"/>
              </w:rPr>
            </w:pPr>
            <w:r w:rsidRPr="00851F6E">
              <w:rPr>
                <w:szCs w:val="22"/>
              </w:rPr>
              <w:t xml:space="preserve">Data </w:t>
            </w:r>
            <w:r>
              <w:rPr>
                <w:szCs w:val="22"/>
              </w:rPr>
              <w:t>T</w:t>
            </w:r>
            <w:r w:rsidRPr="00851F6E">
              <w:rPr>
                <w:szCs w:val="22"/>
              </w:rPr>
              <w:t>ype</w:t>
            </w:r>
          </w:p>
        </w:tc>
        <w:tc>
          <w:tcPr>
            <w:tcW w:w="2556" w:type="dxa"/>
            <w:shd w:val="clear" w:color="auto" w:fill="C6D9F1" w:themeFill="text2" w:themeFillTint="33"/>
          </w:tcPr>
          <w:p w14:paraId="005B6BD8" w14:textId="131D87CB" w:rsidR="00176F03" w:rsidRPr="00851F6E" w:rsidRDefault="00851F6E"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r>
              <w:rPr>
                <w:szCs w:val="22"/>
              </w:rPr>
              <w:t>Shared Data</w:t>
            </w:r>
          </w:p>
        </w:tc>
        <w:tc>
          <w:tcPr>
            <w:tcW w:w="2952" w:type="dxa"/>
          </w:tcPr>
          <w:p w14:paraId="4E44F6A3" w14:textId="051A7A12" w:rsidR="00176F03" w:rsidRPr="00851F6E" w:rsidRDefault="00851F6E"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r>
              <w:rPr>
                <w:szCs w:val="22"/>
              </w:rPr>
              <w:t>Current User’s Data</w:t>
            </w:r>
          </w:p>
        </w:tc>
      </w:tr>
      <w:tr w:rsidR="00176F03" w14:paraId="2234C0DE" w14:textId="77777777" w:rsidTr="00EE26FD">
        <w:tc>
          <w:tcPr>
            <w:cnfStyle w:val="001000000000" w:firstRow="0" w:lastRow="0" w:firstColumn="1" w:lastColumn="0" w:oddVBand="0" w:evenVBand="0" w:oddHBand="0" w:evenHBand="0" w:firstRowFirstColumn="0" w:firstRowLastColumn="0" w:lastRowFirstColumn="0" w:lastRowLastColumn="0"/>
            <w:tcW w:w="2430" w:type="dxa"/>
          </w:tcPr>
          <w:p w14:paraId="6B4DE2F5" w14:textId="63C9C25A" w:rsidR="00176F03" w:rsidRPr="00851F6E" w:rsidRDefault="00851F6E" w:rsidP="00A24A86">
            <w:pPr>
              <w:pStyle w:val="Normal-indent"/>
              <w:ind w:left="0"/>
              <w:rPr>
                <w:szCs w:val="22"/>
              </w:rPr>
            </w:pPr>
            <w:r>
              <w:rPr>
                <w:szCs w:val="22"/>
              </w:rPr>
              <w:t>User Account</w:t>
            </w:r>
          </w:p>
        </w:tc>
        <w:tc>
          <w:tcPr>
            <w:tcW w:w="2556" w:type="dxa"/>
            <w:shd w:val="clear" w:color="auto" w:fill="C6D9F1" w:themeFill="text2" w:themeFillTint="33"/>
          </w:tcPr>
          <w:p w14:paraId="2608B6E9" w14:textId="4E31F147" w:rsidR="00176F03" w:rsidRPr="00851F6E" w:rsidRDefault="00851F6E" w:rsidP="00A24A86">
            <w:pPr>
              <w:pStyle w:val="Normal-indent"/>
              <w:ind w:left="0"/>
              <w:cnfStyle w:val="000000000000" w:firstRow="0" w:lastRow="0" w:firstColumn="0" w:lastColumn="0" w:oddVBand="0" w:evenVBand="0" w:oddHBand="0" w:evenHBand="0" w:firstRowFirstColumn="0" w:firstRowLastColumn="0" w:lastRowFirstColumn="0" w:lastRowLastColumn="0"/>
              <w:rPr>
                <w:szCs w:val="22"/>
              </w:rPr>
            </w:pPr>
            <w:r>
              <w:rPr>
                <w:szCs w:val="22"/>
              </w:rPr>
              <w:t>Required for writing</w:t>
            </w:r>
          </w:p>
        </w:tc>
        <w:tc>
          <w:tcPr>
            <w:tcW w:w="2952" w:type="dxa"/>
          </w:tcPr>
          <w:p w14:paraId="375DBD52" w14:textId="6D0210EC" w:rsidR="00176F03" w:rsidRPr="00851F6E" w:rsidRDefault="00851F6E" w:rsidP="00A24A86">
            <w:pPr>
              <w:pStyle w:val="Normal-indent"/>
              <w:ind w:left="0"/>
              <w:cnfStyle w:val="000000000000" w:firstRow="0" w:lastRow="0" w:firstColumn="0" w:lastColumn="0" w:oddVBand="0" w:evenVBand="0" w:oddHBand="0" w:evenHBand="0" w:firstRowFirstColumn="0" w:firstRowLastColumn="0" w:lastRowFirstColumn="0" w:lastRowLastColumn="0"/>
              <w:rPr>
                <w:szCs w:val="22"/>
              </w:rPr>
            </w:pPr>
            <w:r>
              <w:rPr>
                <w:szCs w:val="22"/>
              </w:rPr>
              <w:t>Required</w:t>
            </w:r>
          </w:p>
        </w:tc>
      </w:tr>
      <w:tr w:rsidR="00176F03" w14:paraId="37C01035" w14:textId="77777777" w:rsidTr="00EE2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CD7C276" w14:textId="03502FAA" w:rsidR="00176F03" w:rsidRPr="00851F6E" w:rsidRDefault="00851F6E" w:rsidP="00A24A86">
            <w:pPr>
              <w:pStyle w:val="Normal-indent"/>
              <w:ind w:left="0"/>
              <w:rPr>
                <w:szCs w:val="22"/>
              </w:rPr>
            </w:pPr>
            <w:r>
              <w:rPr>
                <w:szCs w:val="22"/>
              </w:rPr>
              <w:t>Quota</w:t>
            </w:r>
          </w:p>
        </w:tc>
        <w:tc>
          <w:tcPr>
            <w:tcW w:w="2556" w:type="dxa"/>
            <w:shd w:val="clear" w:color="auto" w:fill="C6D9F1" w:themeFill="text2" w:themeFillTint="33"/>
          </w:tcPr>
          <w:p w14:paraId="5C4C2373" w14:textId="6FC3D1D3" w:rsidR="00176F03" w:rsidRPr="00851F6E" w:rsidRDefault="00851F6E"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r>
              <w:rPr>
                <w:szCs w:val="22"/>
              </w:rPr>
              <w:t>Accounted for in the Developer’s Quota</w:t>
            </w:r>
          </w:p>
        </w:tc>
        <w:tc>
          <w:tcPr>
            <w:tcW w:w="2952" w:type="dxa"/>
          </w:tcPr>
          <w:p w14:paraId="6FF8D2E8" w14:textId="218D5E8D" w:rsidR="00176F03" w:rsidRPr="00851F6E" w:rsidRDefault="00851F6E"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r>
              <w:rPr>
                <w:szCs w:val="22"/>
              </w:rPr>
              <w:t>Accounted for in the User’s Quota</w:t>
            </w:r>
          </w:p>
        </w:tc>
      </w:tr>
      <w:tr w:rsidR="007055B5" w14:paraId="6A36ABCD" w14:textId="77777777" w:rsidTr="00EE26FD">
        <w:tc>
          <w:tcPr>
            <w:cnfStyle w:val="001000000000" w:firstRow="0" w:lastRow="0" w:firstColumn="1" w:lastColumn="0" w:oddVBand="0" w:evenVBand="0" w:oddHBand="0" w:evenHBand="0" w:firstRowFirstColumn="0" w:firstRowLastColumn="0" w:lastRowFirstColumn="0" w:lastRowLastColumn="0"/>
            <w:tcW w:w="2430" w:type="dxa"/>
          </w:tcPr>
          <w:p w14:paraId="2BA82C07" w14:textId="4E69BD60" w:rsidR="007055B5" w:rsidRDefault="007055B5" w:rsidP="00A24A86">
            <w:pPr>
              <w:pStyle w:val="Normal-indent"/>
              <w:ind w:left="0"/>
              <w:rPr>
                <w:szCs w:val="22"/>
              </w:rPr>
            </w:pPr>
            <w:r>
              <w:rPr>
                <w:szCs w:val="22"/>
              </w:rPr>
              <w:t>Default Permissions</w:t>
            </w:r>
          </w:p>
        </w:tc>
        <w:tc>
          <w:tcPr>
            <w:tcW w:w="2556" w:type="dxa"/>
            <w:shd w:val="clear" w:color="auto" w:fill="C6D9F1" w:themeFill="text2" w:themeFillTint="33"/>
          </w:tcPr>
          <w:p w14:paraId="6DADC708" w14:textId="4992E6EA" w:rsidR="007055B5" w:rsidRDefault="007055B5" w:rsidP="00A24A86">
            <w:pPr>
              <w:pStyle w:val="Normal-indent"/>
              <w:ind w:left="0"/>
              <w:cnfStyle w:val="000000000000" w:firstRow="0" w:lastRow="0" w:firstColumn="0" w:lastColumn="0" w:oddVBand="0" w:evenVBand="0" w:oddHBand="0" w:evenHBand="0" w:firstRowFirstColumn="0" w:firstRowLastColumn="0" w:lastRowFirstColumn="0" w:lastRowLastColumn="0"/>
              <w:rPr>
                <w:szCs w:val="22"/>
              </w:rPr>
            </w:pPr>
            <w:r>
              <w:rPr>
                <w:szCs w:val="22"/>
              </w:rPr>
              <w:t>World Readable</w:t>
            </w:r>
          </w:p>
        </w:tc>
        <w:tc>
          <w:tcPr>
            <w:tcW w:w="2952" w:type="dxa"/>
          </w:tcPr>
          <w:p w14:paraId="3EB96A7A" w14:textId="23B16D16" w:rsidR="007055B5" w:rsidRDefault="007055B5" w:rsidP="00A24A86">
            <w:pPr>
              <w:pStyle w:val="Normal-indent"/>
              <w:ind w:left="0"/>
              <w:cnfStyle w:val="000000000000" w:firstRow="0" w:lastRow="0" w:firstColumn="0" w:lastColumn="0" w:oddVBand="0" w:evenVBand="0" w:oddHBand="0" w:evenHBand="0" w:firstRowFirstColumn="0" w:firstRowLastColumn="0" w:lastRowFirstColumn="0" w:lastRowLastColumn="0"/>
              <w:rPr>
                <w:szCs w:val="22"/>
              </w:rPr>
            </w:pPr>
            <w:r>
              <w:rPr>
                <w:szCs w:val="22"/>
              </w:rPr>
              <w:t>User Readable</w:t>
            </w:r>
          </w:p>
        </w:tc>
      </w:tr>
      <w:tr w:rsidR="001B7AD2" w14:paraId="40BB53C1" w14:textId="77777777" w:rsidTr="00EE2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C3ABFF0" w14:textId="6D88DA84" w:rsidR="001B7AD2" w:rsidRDefault="001B7AD2" w:rsidP="00A24A86">
            <w:pPr>
              <w:pStyle w:val="Normal-indent"/>
              <w:ind w:left="0"/>
              <w:rPr>
                <w:szCs w:val="22"/>
              </w:rPr>
            </w:pPr>
            <w:r>
              <w:rPr>
                <w:szCs w:val="22"/>
              </w:rPr>
              <w:t>Editing Permissions</w:t>
            </w:r>
          </w:p>
        </w:tc>
        <w:tc>
          <w:tcPr>
            <w:tcW w:w="2556" w:type="dxa"/>
            <w:shd w:val="clear" w:color="auto" w:fill="C6D9F1" w:themeFill="text2" w:themeFillTint="33"/>
          </w:tcPr>
          <w:p w14:paraId="34E22352" w14:textId="5CA4D79C" w:rsidR="001B7AD2" w:rsidRDefault="001B7AD2"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proofErr w:type="gramStart"/>
            <w:r>
              <w:rPr>
                <w:szCs w:val="22"/>
              </w:rPr>
              <w:t>iCloud</w:t>
            </w:r>
            <w:proofErr w:type="gramEnd"/>
            <w:r>
              <w:rPr>
                <w:szCs w:val="22"/>
              </w:rPr>
              <w:t xml:space="preserve"> Dashboard Roles</w:t>
            </w:r>
            <w:r w:rsidR="008A043A">
              <w:rPr>
                <w:szCs w:val="22"/>
              </w:rPr>
              <w:t xml:space="preserve"> via a record-class level</w:t>
            </w:r>
          </w:p>
        </w:tc>
        <w:tc>
          <w:tcPr>
            <w:tcW w:w="2952" w:type="dxa"/>
          </w:tcPr>
          <w:p w14:paraId="6271BF0D" w14:textId="04BF6A7D" w:rsidR="001B7AD2" w:rsidRDefault="001B7AD2" w:rsidP="00A24A86">
            <w:pPr>
              <w:pStyle w:val="Normal-indent"/>
              <w:ind w:left="0"/>
              <w:cnfStyle w:val="000000100000" w:firstRow="0" w:lastRow="0" w:firstColumn="0" w:lastColumn="0" w:oddVBand="0" w:evenVBand="0" w:oddHBand="1" w:evenHBand="0" w:firstRowFirstColumn="0" w:firstRowLastColumn="0" w:lastRowFirstColumn="0" w:lastRowLastColumn="0"/>
              <w:rPr>
                <w:szCs w:val="22"/>
              </w:rPr>
            </w:pPr>
            <w:r>
              <w:rPr>
                <w:szCs w:val="22"/>
              </w:rPr>
              <w:t>N/A</w:t>
            </w:r>
          </w:p>
        </w:tc>
      </w:tr>
    </w:tbl>
    <w:p w14:paraId="0BE357E7" w14:textId="6C8E79F8" w:rsidR="00176F03" w:rsidRDefault="00535EFA" w:rsidP="00955042">
      <w:pPr>
        <w:pStyle w:val="Heading3"/>
      </w:pPr>
      <w:r>
        <w:t>Records</w:t>
      </w:r>
    </w:p>
    <w:p w14:paraId="2BF29030" w14:textId="6361CE49" w:rsidR="00955042" w:rsidRDefault="00955042" w:rsidP="00955042">
      <w:pPr>
        <w:pStyle w:val="Normal-indent"/>
      </w:pPr>
      <w:r>
        <w:t>Containers hold databases</w:t>
      </w:r>
      <w:r w:rsidR="00447197">
        <w:t>,</w:t>
      </w:r>
      <w:r>
        <w:t xml:space="preserve"> and inside databases are records</w:t>
      </w:r>
      <w:r w:rsidR="00447197">
        <w:t>. Records are the mechanism in which structured data is moved to and from CloudKit</w:t>
      </w:r>
      <w:r>
        <w:t>:</w:t>
      </w:r>
    </w:p>
    <w:p w14:paraId="139258F5" w14:textId="719FCBEA" w:rsidR="00955042" w:rsidRDefault="00955042" w:rsidP="00955042">
      <w:pPr>
        <w:pStyle w:val="Normal-indent"/>
        <w:jc w:val="center"/>
      </w:pPr>
      <w:r>
        <w:rPr>
          <w:noProof/>
          <w:lang w:eastAsia="en-US"/>
        </w:rPr>
        <w:drawing>
          <wp:inline distT="0" distB="0" distL="0" distR="0" wp14:anchorId="64760FF7" wp14:editId="58CE73FC">
            <wp:extent cx="1951264" cy="2422568"/>
            <wp:effectExtent l="0" t="0" r="5080" b="0"/>
            <wp:docPr id="15" name="Picture 15" descr="Macintosh HD:Users:kmullins:Xamarin Corp:Documents:iOS 8:CloudKitIntroduction:Images: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mullins:Xamarin Corp:Documents:iOS 8:CloudKitIntroduction:Images:Databas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2218" cy="2423753"/>
                    </a:xfrm>
                    <a:prstGeom prst="rect">
                      <a:avLst/>
                    </a:prstGeom>
                    <a:noFill/>
                    <a:ln>
                      <a:noFill/>
                    </a:ln>
                  </pic:spPr>
                </pic:pic>
              </a:graphicData>
            </a:graphic>
          </wp:inline>
        </w:drawing>
      </w:r>
    </w:p>
    <w:p w14:paraId="6393D002" w14:textId="732426E6" w:rsidR="00955042" w:rsidRDefault="00447197" w:rsidP="00955042">
      <w:pPr>
        <w:pStyle w:val="Normal-indent"/>
      </w:pPr>
      <w:r>
        <w:lastRenderedPageBreak/>
        <w:t xml:space="preserve">Records are exposed in the CloudKit Framework via the </w:t>
      </w:r>
      <w:proofErr w:type="spellStart"/>
      <w:r w:rsidRPr="00447197">
        <w:rPr>
          <w:rStyle w:val="CodeInline"/>
        </w:rPr>
        <w:t>CKRecord</w:t>
      </w:r>
      <w:proofErr w:type="spellEnd"/>
      <w:r>
        <w:t xml:space="preserve"> class</w:t>
      </w:r>
      <w:r w:rsidR="006D7A57">
        <w:t>, which wraps key-value pairs.</w:t>
      </w:r>
      <w:r w:rsidR="00073C3F">
        <w:t xml:space="preserve"> </w:t>
      </w:r>
      <w:r w:rsidR="00D412BC">
        <w:t xml:space="preserve">An instance of an object in an application is equivalent to a </w:t>
      </w:r>
      <w:proofErr w:type="spellStart"/>
      <w:r w:rsidR="00D412BC" w:rsidRPr="00762C93">
        <w:rPr>
          <w:rStyle w:val="CodeInline"/>
        </w:rPr>
        <w:t>CKRecord</w:t>
      </w:r>
      <w:proofErr w:type="spellEnd"/>
      <w:r w:rsidR="00D412BC">
        <w:t xml:space="preserve"> in CloudKit. </w:t>
      </w:r>
      <w:r w:rsidR="00F57951">
        <w:t>In addition, e</w:t>
      </w:r>
      <w:r w:rsidR="00073C3F">
        <w:t xml:space="preserve">ach </w:t>
      </w:r>
      <w:proofErr w:type="spellStart"/>
      <w:r w:rsidR="00073C3F" w:rsidRPr="00F57951">
        <w:rPr>
          <w:rStyle w:val="CodeInline"/>
        </w:rPr>
        <w:t>CKRecord</w:t>
      </w:r>
      <w:proofErr w:type="spellEnd"/>
      <w:r w:rsidR="00073C3F">
        <w:t xml:space="preserve"> posses a record type</w:t>
      </w:r>
      <w:r w:rsidR="00D412BC">
        <w:t>, which is equivalent to the class of an object.</w:t>
      </w:r>
    </w:p>
    <w:p w14:paraId="2105FD02" w14:textId="24273981" w:rsidR="00B0016B" w:rsidRDefault="00B0016B" w:rsidP="00955042">
      <w:pPr>
        <w:pStyle w:val="Normal-indent"/>
      </w:pPr>
      <w:r>
        <w:t>Records have a just-in-time schema, so the data is described to CloudKit before being handed off for processing.</w:t>
      </w:r>
      <w:r w:rsidR="00607D3B">
        <w:t xml:space="preserve"> From that point, CloudKit will interpret the information and handle the logistics of storing and retrieving the record.</w:t>
      </w:r>
    </w:p>
    <w:p w14:paraId="24EC9BF1" w14:textId="13A5893D" w:rsidR="00607D3B" w:rsidRDefault="00607D3B" w:rsidP="00955042">
      <w:pPr>
        <w:pStyle w:val="Normal-indent"/>
      </w:pPr>
      <w:r>
        <w:t xml:space="preserve">The </w:t>
      </w:r>
      <w:proofErr w:type="spellStart"/>
      <w:r w:rsidRPr="00AC2CDC">
        <w:rPr>
          <w:rStyle w:val="CodeInline"/>
        </w:rPr>
        <w:t>CKRecord</w:t>
      </w:r>
      <w:proofErr w:type="spellEnd"/>
      <w:r>
        <w:t xml:space="preserve"> class also supports a wide range of metadata. For example</w:t>
      </w:r>
      <w:r w:rsidR="00AC2CDC">
        <w:t>,</w:t>
      </w:r>
      <w:r>
        <w:t xml:space="preserve"> a record contains information about when it was created and the user that created it.</w:t>
      </w:r>
      <w:r w:rsidR="00AC2CDC">
        <w:t xml:space="preserve"> A record also contains information about when it was last modified and the user that modified it.</w:t>
      </w:r>
    </w:p>
    <w:p w14:paraId="508E9571" w14:textId="400BE1E2" w:rsidR="00AC2CDC" w:rsidRDefault="00AC2CDC" w:rsidP="00955042">
      <w:pPr>
        <w:pStyle w:val="Normal-indent"/>
      </w:pPr>
      <w:r>
        <w:t xml:space="preserve">Records contain the notion of a </w:t>
      </w:r>
      <w:r w:rsidRPr="00AC2CDC">
        <w:rPr>
          <w:rStyle w:val="SubtleEmphasis"/>
        </w:rPr>
        <w:t>Change Tag</w:t>
      </w:r>
      <w:r>
        <w:t>. This is a previous version of a revision of a given record.</w:t>
      </w:r>
      <w:r w:rsidR="00DA05EB">
        <w:t xml:space="preserve"> </w:t>
      </w:r>
      <w:r w:rsidR="006B109C">
        <w:t>The Change Tag</w:t>
      </w:r>
      <w:r w:rsidR="00DA05EB">
        <w:t xml:space="preserve"> is used as a </w:t>
      </w:r>
      <w:proofErr w:type="gramStart"/>
      <w:r w:rsidR="00DA05EB">
        <w:t>light-weight</w:t>
      </w:r>
      <w:proofErr w:type="gramEnd"/>
      <w:r w:rsidR="00DA05EB">
        <w:t xml:space="preserve"> way of determining if the client and the server have the same version of a given record.</w:t>
      </w:r>
    </w:p>
    <w:p w14:paraId="3E9E3AE7" w14:textId="693D83D8" w:rsidR="00DA05EB" w:rsidRDefault="00F842FA" w:rsidP="00955042">
      <w:pPr>
        <w:pStyle w:val="Normal-indent"/>
      </w:pPr>
      <w:r>
        <w:t xml:space="preserve">As stated above, </w:t>
      </w:r>
      <w:proofErr w:type="spellStart"/>
      <w:r w:rsidRPr="00316830">
        <w:rPr>
          <w:rStyle w:val="CodeInline"/>
        </w:rPr>
        <w:t>CKRecords</w:t>
      </w:r>
      <w:proofErr w:type="spellEnd"/>
      <w:r>
        <w:t xml:space="preserve"> wrap key-value pairs</w:t>
      </w:r>
      <w:r w:rsidR="00316830">
        <w:t xml:space="preserve"> and as such, the following types of data can be stored in a record:</w:t>
      </w:r>
    </w:p>
    <w:p w14:paraId="4901E867" w14:textId="6D8291D7" w:rsidR="00316830" w:rsidRPr="00316830" w:rsidRDefault="00316830" w:rsidP="00316830">
      <w:pPr>
        <w:pStyle w:val="Normal-indent"/>
        <w:numPr>
          <w:ilvl w:val="0"/>
          <w:numId w:val="11"/>
        </w:numPr>
        <w:rPr>
          <w:rStyle w:val="CodeInline"/>
        </w:rPr>
      </w:pPr>
      <w:proofErr w:type="spellStart"/>
      <w:r w:rsidRPr="00316830">
        <w:rPr>
          <w:rStyle w:val="CodeInline"/>
        </w:rPr>
        <w:t>NSString</w:t>
      </w:r>
      <w:proofErr w:type="spellEnd"/>
    </w:p>
    <w:p w14:paraId="3BF2D282" w14:textId="3BF76C75" w:rsidR="00316830" w:rsidRPr="00316830" w:rsidRDefault="00316830" w:rsidP="00316830">
      <w:pPr>
        <w:pStyle w:val="Normal-indent"/>
        <w:numPr>
          <w:ilvl w:val="0"/>
          <w:numId w:val="11"/>
        </w:numPr>
        <w:rPr>
          <w:rStyle w:val="CodeInline"/>
        </w:rPr>
      </w:pPr>
      <w:proofErr w:type="spellStart"/>
      <w:r w:rsidRPr="00316830">
        <w:rPr>
          <w:rStyle w:val="CodeInline"/>
        </w:rPr>
        <w:t>NSNumber</w:t>
      </w:r>
      <w:proofErr w:type="spellEnd"/>
    </w:p>
    <w:p w14:paraId="4521C7B6" w14:textId="1E088817" w:rsidR="00316830" w:rsidRPr="00316830" w:rsidRDefault="00316830" w:rsidP="00316830">
      <w:pPr>
        <w:pStyle w:val="Normal-indent"/>
        <w:numPr>
          <w:ilvl w:val="0"/>
          <w:numId w:val="11"/>
        </w:numPr>
        <w:rPr>
          <w:rStyle w:val="CodeInline"/>
        </w:rPr>
      </w:pPr>
      <w:proofErr w:type="spellStart"/>
      <w:r w:rsidRPr="00316830">
        <w:rPr>
          <w:rStyle w:val="CodeInline"/>
        </w:rPr>
        <w:t>NSData</w:t>
      </w:r>
      <w:proofErr w:type="spellEnd"/>
    </w:p>
    <w:p w14:paraId="4859AE0D" w14:textId="770C0718" w:rsidR="00316830" w:rsidRPr="00316830" w:rsidRDefault="00316830" w:rsidP="00316830">
      <w:pPr>
        <w:pStyle w:val="Normal-indent"/>
        <w:numPr>
          <w:ilvl w:val="0"/>
          <w:numId w:val="11"/>
        </w:numPr>
        <w:rPr>
          <w:rStyle w:val="CodeInline"/>
        </w:rPr>
      </w:pPr>
      <w:proofErr w:type="spellStart"/>
      <w:r w:rsidRPr="00316830">
        <w:rPr>
          <w:rStyle w:val="CodeInline"/>
        </w:rPr>
        <w:t>NSDate</w:t>
      </w:r>
      <w:proofErr w:type="spellEnd"/>
    </w:p>
    <w:p w14:paraId="3376FE71" w14:textId="6DEE2EF7" w:rsidR="00316830" w:rsidRPr="00FC04DF" w:rsidRDefault="00FC04DF" w:rsidP="00316830">
      <w:pPr>
        <w:pStyle w:val="Normal-indent"/>
        <w:numPr>
          <w:ilvl w:val="0"/>
          <w:numId w:val="11"/>
        </w:numPr>
        <w:rPr>
          <w:rStyle w:val="CodeInline"/>
        </w:rPr>
      </w:pPr>
      <w:proofErr w:type="spellStart"/>
      <w:r w:rsidRPr="00FC04DF">
        <w:rPr>
          <w:rStyle w:val="CodeInline"/>
        </w:rPr>
        <w:t>CLLocation</w:t>
      </w:r>
      <w:proofErr w:type="spellEnd"/>
    </w:p>
    <w:p w14:paraId="0E805FF7" w14:textId="2045C839" w:rsidR="00FC04DF" w:rsidRPr="00FC04DF" w:rsidRDefault="00FC04DF" w:rsidP="00316830">
      <w:pPr>
        <w:pStyle w:val="Normal-indent"/>
        <w:numPr>
          <w:ilvl w:val="0"/>
          <w:numId w:val="11"/>
        </w:numPr>
        <w:rPr>
          <w:rStyle w:val="CodeInline"/>
        </w:rPr>
      </w:pPr>
      <w:proofErr w:type="spellStart"/>
      <w:r w:rsidRPr="00FC04DF">
        <w:rPr>
          <w:rStyle w:val="CodeInline"/>
        </w:rPr>
        <w:t>CKReferences</w:t>
      </w:r>
      <w:proofErr w:type="spellEnd"/>
    </w:p>
    <w:p w14:paraId="602255E3" w14:textId="301EF59F" w:rsidR="00FC04DF" w:rsidRPr="00FC04DF" w:rsidRDefault="00FC04DF" w:rsidP="00316830">
      <w:pPr>
        <w:pStyle w:val="Normal-indent"/>
        <w:numPr>
          <w:ilvl w:val="0"/>
          <w:numId w:val="11"/>
        </w:numPr>
        <w:rPr>
          <w:rStyle w:val="CodeInline"/>
        </w:rPr>
      </w:pPr>
      <w:proofErr w:type="spellStart"/>
      <w:r w:rsidRPr="00FC04DF">
        <w:rPr>
          <w:rStyle w:val="CodeInline"/>
        </w:rPr>
        <w:t>CKAssets</w:t>
      </w:r>
      <w:proofErr w:type="spellEnd"/>
    </w:p>
    <w:p w14:paraId="2EC1901B" w14:textId="403D6952" w:rsidR="00FC04DF" w:rsidRDefault="00FC04DF" w:rsidP="00FC04DF">
      <w:pPr>
        <w:pStyle w:val="BodyIndent"/>
      </w:pPr>
      <w:r>
        <w:t>In addition to the single value types, a record can contain a homogenous array of any of the above listed types.</w:t>
      </w:r>
    </w:p>
    <w:p w14:paraId="0D0F0AA8" w14:textId="3DAB4F56" w:rsidR="005B68F0" w:rsidRDefault="007A72B4" w:rsidP="00FC04DF">
      <w:pPr>
        <w:pStyle w:val="BodyIndent"/>
      </w:pPr>
      <w:r>
        <w:t>The following code can be used to create a new record and store it in a database:</w:t>
      </w:r>
    </w:p>
    <w:p w14:paraId="2D876145" w14:textId="5190082E" w:rsidR="007A72B4" w:rsidRPr="007A72B4" w:rsidRDefault="007A72B4" w:rsidP="00FC04DF">
      <w:pPr>
        <w:pStyle w:val="BodyIndent"/>
        <w:rPr>
          <w:rStyle w:val="CodeInline"/>
        </w:rPr>
      </w:pPr>
      <w:proofErr w:type="gramStart"/>
      <w:r w:rsidRPr="007A72B4">
        <w:rPr>
          <w:rStyle w:val="CodeInline"/>
        </w:rPr>
        <w:t>using</w:t>
      </w:r>
      <w:proofErr w:type="gramEnd"/>
      <w:r w:rsidRPr="007A72B4">
        <w:rPr>
          <w:rStyle w:val="CodeInline"/>
        </w:rPr>
        <w:t> </w:t>
      </w:r>
      <w:proofErr w:type="spellStart"/>
      <w:r w:rsidRPr="007A72B4">
        <w:rPr>
          <w:rStyle w:val="CodeInline"/>
        </w:rPr>
        <w:t>MonoTouch.CloudKit</w:t>
      </w:r>
      <w:proofErr w:type="spellEnd"/>
      <w:r w:rsidRPr="007A72B4">
        <w:rPr>
          <w:rStyle w:val="CodeInline"/>
        </w:rPr>
        <w:t>;</w:t>
      </w:r>
      <w:r w:rsidRPr="007A72B4">
        <w:rPr>
          <w:rStyle w:val="CodeInline"/>
        </w:rPr>
        <w:br/>
        <w:t>...</w:t>
      </w:r>
      <w:r w:rsidRPr="007A72B4">
        <w:rPr>
          <w:rStyle w:val="CodeInline"/>
        </w:rPr>
        <w:br/>
      </w:r>
      <w:r w:rsidRPr="007A72B4">
        <w:rPr>
          <w:rStyle w:val="CodeInline"/>
        </w:rPr>
        <w:br/>
        <w:t>private </w:t>
      </w:r>
      <w:proofErr w:type="spellStart"/>
      <w:r w:rsidRPr="007A72B4">
        <w:rPr>
          <w:rStyle w:val="CodeInline"/>
        </w:rPr>
        <w:t>const</w:t>
      </w:r>
      <w:proofErr w:type="spellEnd"/>
      <w:r w:rsidRPr="007A72B4">
        <w:rPr>
          <w:rStyle w:val="CodeInline"/>
        </w:rPr>
        <w:t> string </w:t>
      </w:r>
      <w:proofErr w:type="spellStart"/>
      <w:r w:rsidRPr="007A72B4">
        <w:rPr>
          <w:rStyle w:val="CodeInline"/>
        </w:rPr>
        <w:t>ReferenceItemRecordName</w:t>
      </w:r>
      <w:proofErr w:type="spellEnd"/>
      <w:r w:rsidRPr="007A72B4">
        <w:rPr>
          <w:rStyle w:val="CodeInline"/>
        </w:rPr>
        <w:t> = "</w:t>
      </w:r>
      <w:proofErr w:type="spellStart"/>
      <w:r w:rsidRPr="007A72B4">
        <w:rPr>
          <w:rStyle w:val="CodeInline"/>
        </w:rPr>
        <w:t>ReferenceItems</w:t>
      </w:r>
      <w:proofErr w:type="spellEnd"/>
      <w:r w:rsidRPr="007A72B4">
        <w:rPr>
          <w:rStyle w:val="CodeInline"/>
        </w:rPr>
        <w:t>";</w:t>
      </w:r>
      <w:r w:rsidRPr="007A72B4">
        <w:rPr>
          <w:rStyle w:val="CodeInline"/>
        </w:rPr>
        <w:br/>
        <w:t>...</w:t>
      </w:r>
      <w:r w:rsidRPr="007A72B4">
        <w:rPr>
          <w:rStyle w:val="CodeInline"/>
        </w:rPr>
        <w:br/>
      </w:r>
      <w:r w:rsidRPr="007A72B4">
        <w:rPr>
          <w:rStyle w:val="CodeInline"/>
        </w:rPr>
        <w:br/>
      </w:r>
      <w:proofErr w:type="spellStart"/>
      <w:r w:rsidRPr="007A72B4">
        <w:rPr>
          <w:rStyle w:val="CodeInline"/>
        </w:rPr>
        <w:t>var</w:t>
      </w:r>
      <w:proofErr w:type="spellEnd"/>
      <w:r w:rsidRPr="007A72B4">
        <w:rPr>
          <w:rStyle w:val="CodeInline"/>
        </w:rPr>
        <w:t> </w:t>
      </w:r>
      <w:proofErr w:type="spellStart"/>
      <w:r w:rsidRPr="007A72B4">
        <w:rPr>
          <w:rStyle w:val="CodeInline"/>
        </w:rPr>
        <w:t>newRecord</w:t>
      </w:r>
      <w:proofErr w:type="spellEnd"/>
      <w:r w:rsidRPr="007A72B4">
        <w:rPr>
          <w:rStyle w:val="CodeInline"/>
        </w:rPr>
        <w:t> = new </w:t>
      </w:r>
      <w:proofErr w:type="spellStart"/>
      <w:r w:rsidRPr="007A72B4">
        <w:rPr>
          <w:rStyle w:val="CodeInline"/>
        </w:rPr>
        <w:t>CKRecord</w:t>
      </w:r>
      <w:proofErr w:type="spellEnd"/>
      <w:r w:rsidRPr="007A72B4">
        <w:rPr>
          <w:rStyle w:val="CodeInline"/>
        </w:rPr>
        <w:t> (</w:t>
      </w:r>
      <w:proofErr w:type="spellStart"/>
      <w:r w:rsidRPr="007A72B4">
        <w:rPr>
          <w:rStyle w:val="CodeInline"/>
        </w:rPr>
        <w:t>ReferenceItemRecordName</w:t>
      </w:r>
      <w:proofErr w:type="spellEnd"/>
      <w:r w:rsidRPr="007A72B4">
        <w:rPr>
          <w:rStyle w:val="CodeInline"/>
        </w:rPr>
        <w:t>);</w:t>
      </w:r>
      <w:r w:rsidRPr="007A72B4">
        <w:rPr>
          <w:rStyle w:val="CodeInline"/>
        </w:rPr>
        <w:br/>
      </w:r>
      <w:proofErr w:type="spellStart"/>
      <w:r w:rsidRPr="007A72B4">
        <w:rPr>
          <w:rStyle w:val="CodeInline"/>
        </w:rPr>
        <w:t>newRecord</w:t>
      </w:r>
      <w:proofErr w:type="spellEnd"/>
      <w:r w:rsidRPr="007A72B4">
        <w:rPr>
          <w:rStyle w:val="CodeInline"/>
        </w:rPr>
        <w:t> ["name"] = (</w:t>
      </w:r>
      <w:proofErr w:type="spellStart"/>
      <w:r w:rsidRPr="007A72B4">
        <w:rPr>
          <w:rStyle w:val="CodeInline"/>
        </w:rPr>
        <w:t>NSString</w:t>
      </w:r>
      <w:proofErr w:type="spellEnd"/>
      <w:r w:rsidRPr="007A72B4">
        <w:rPr>
          <w:rStyle w:val="CodeInline"/>
        </w:rPr>
        <w:t>)</w:t>
      </w:r>
      <w:proofErr w:type="spellStart"/>
      <w:r w:rsidRPr="007A72B4">
        <w:rPr>
          <w:rStyle w:val="CodeInline"/>
        </w:rPr>
        <w:t>nameTextField.Text</w:t>
      </w:r>
      <w:proofErr w:type="spellEnd"/>
      <w:r w:rsidRPr="007A72B4">
        <w:rPr>
          <w:rStyle w:val="CodeInline"/>
        </w:rPr>
        <w:t>;</w:t>
      </w:r>
      <w:r w:rsidRPr="007A72B4">
        <w:rPr>
          <w:rStyle w:val="CodeInline"/>
        </w:rPr>
        <w:br/>
        <w:t>await </w:t>
      </w:r>
      <w:proofErr w:type="spellStart"/>
      <w:r w:rsidRPr="007A72B4">
        <w:rPr>
          <w:rStyle w:val="CodeInline"/>
        </w:rPr>
        <w:t>CloudManager.SaveAsync</w:t>
      </w:r>
      <w:proofErr w:type="spellEnd"/>
      <w:r w:rsidRPr="007A72B4">
        <w:rPr>
          <w:rStyle w:val="CodeInline"/>
        </w:rPr>
        <w:t> (</w:t>
      </w:r>
      <w:proofErr w:type="spellStart"/>
      <w:r w:rsidRPr="007A72B4">
        <w:rPr>
          <w:rStyle w:val="CodeInline"/>
        </w:rPr>
        <w:t>newRecord</w:t>
      </w:r>
      <w:proofErr w:type="spellEnd"/>
      <w:r w:rsidRPr="007A72B4">
        <w:rPr>
          <w:rStyle w:val="CodeInline"/>
        </w:rPr>
        <w:t>);</w:t>
      </w:r>
    </w:p>
    <w:p w14:paraId="700F63B7" w14:textId="7D5649F9" w:rsidR="007A72B4" w:rsidRDefault="005556B3" w:rsidP="005556B3">
      <w:pPr>
        <w:pStyle w:val="Heading3"/>
      </w:pPr>
      <w:r>
        <w:t>Record Zones</w:t>
      </w:r>
    </w:p>
    <w:p w14:paraId="7260DA4D" w14:textId="15CE57B3" w:rsidR="005556B3" w:rsidRDefault="000C657F" w:rsidP="005556B3">
      <w:pPr>
        <w:pStyle w:val="Normal-indent"/>
      </w:pPr>
      <w:r>
        <w:t>Records don’t exist by the</w:t>
      </w:r>
      <w:r w:rsidR="006B109C">
        <w:t xml:space="preserve">mselves within a given </w:t>
      </w:r>
      <w:proofErr w:type="gramStart"/>
      <w:r w:rsidR="006B109C">
        <w:t>database,</w:t>
      </w:r>
      <w:proofErr w:type="gramEnd"/>
      <w:r>
        <w:t xml:space="preserve"> </w:t>
      </w:r>
      <w:r w:rsidR="006B109C">
        <w:t>g</w:t>
      </w:r>
      <w:r w:rsidR="004C3EAD">
        <w:t xml:space="preserve">roups of records exist together inside a </w:t>
      </w:r>
      <w:r w:rsidR="004C3EAD" w:rsidRPr="00E83CCE">
        <w:rPr>
          <w:rStyle w:val="SubtleEmphasis"/>
        </w:rPr>
        <w:t>Record Zone</w:t>
      </w:r>
      <w:r w:rsidR="00D23FF1">
        <w:t xml:space="preserve">. Record Zones can be thought of </w:t>
      </w:r>
      <w:r w:rsidR="006B109C">
        <w:t>like</w:t>
      </w:r>
      <w:r w:rsidR="00D23FF1">
        <w:t xml:space="preserve"> Tables </w:t>
      </w:r>
      <w:proofErr w:type="gramStart"/>
      <w:r w:rsidR="00D23FF1">
        <w:t>in a traditional relational database</w:t>
      </w:r>
      <w:r w:rsidR="000503D6">
        <w:t>s</w:t>
      </w:r>
      <w:proofErr w:type="gramEnd"/>
      <w:r w:rsidR="00D23FF1">
        <w:t>:</w:t>
      </w:r>
    </w:p>
    <w:p w14:paraId="34B5DF71" w14:textId="11B4BF6B" w:rsidR="004C3EAD" w:rsidRDefault="004C3EAD" w:rsidP="004C3EAD">
      <w:pPr>
        <w:pStyle w:val="Normal-indent"/>
        <w:jc w:val="center"/>
      </w:pPr>
      <w:r>
        <w:rPr>
          <w:noProof/>
          <w:lang w:eastAsia="en-US"/>
        </w:rPr>
        <w:lastRenderedPageBreak/>
        <w:drawing>
          <wp:inline distT="0" distB="0" distL="0" distR="0" wp14:anchorId="258D898B" wp14:editId="5D476830">
            <wp:extent cx="1874144" cy="2326821"/>
            <wp:effectExtent l="0" t="0" r="5715" b="10160"/>
            <wp:docPr id="16" name="Picture 16" descr="Macintosh HD:Users:kmullins:Xamarin Corp:Documents:iOS 8:CloudKitIntroduction:Images:Record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mullins:Xamarin Corp:Documents:iOS 8:CloudKitIntroduction:Images:RecordZon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4629" cy="2327423"/>
                    </a:xfrm>
                    <a:prstGeom prst="rect">
                      <a:avLst/>
                    </a:prstGeom>
                    <a:noFill/>
                    <a:ln>
                      <a:noFill/>
                    </a:ln>
                  </pic:spPr>
                </pic:pic>
              </a:graphicData>
            </a:graphic>
          </wp:inline>
        </w:drawing>
      </w:r>
    </w:p>
    <w:p w14:paraId="4049C1DA" w14:textId="2F93A60F" w:rsidR="004C3EAD" w:rsidRDefault="00494666" w:rsidP="005556B3">
      <w:pPr>
        <w:pStyle w:val="Normal-indent"/>
      </w:pPr>
      <w:r>
        <w:t>There can be multiple records within a given Record Zone and multiple Record Zones within a given database.</w:t>
      </w:r>
      <w:r w:rsidR="000F7D88">
        <w:t xml:space="preserve"> Every database contains a </w:t>
      </w:r>
      <w:r w:rsidR="000F7D88" w:rsidRPr="000F7D88">
        <w:rPr>
          <w:rStyle w:val="SubtleEmphasis"/>
        </w:rPr>
        <w:t>Default Record Zone</w:t>
      </w:r>
      <w:r w:rsidR="000F7D88">
        <w:t>:</w:t>
      </w:r>
    </w:p>
    <w:p w14:paraId="10A89CCA" w14:textId="19076AD3" w:rsidR="000F7D88" w:rsidRDefault="000F7D88" w:rsidP="000F7D88">
      <w:pPr>
        <w:pStyle w:val="Normal-indent"/>
        <w:jc w:val="center"/>
      </w:pPr>
      <w:r>
        <w:rPr>
          <w:noProof/>
          <w:lang w:eastAsia="en-US"/>
        </w:rPr>
        <w:drawing>
          <wp:inline distT="0" distB="0" distL="0" distR="0" wp14:anchorId="02F45725" wp14:editId="067BAD74">
            <wp:extent cx="2833007" cy="2115152"/>
            <wp:effectExtent l="0" t="0" r="12065" b="0"/>
            <wp:docPr id="17" name="Picture 17" descr="Macintosh HD:Users:kmullins:Xamarin Corp:Documents:iOS 8:CloudKitIntroduction:Images:DefaultRecord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mullins:Xamarin Corp:Documents:iOS 8:CloudKitIntroduction:Images:DefaultRecordZon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4803" cy="2116493"/>
                    </a:xfrm>
                    <a:prstGeom prst="rect">
                      <a:avLst/>
                    </a:prstGeom>
                    <a:noFill/>
                    <a:ln>
                      <a:noFill/>
                    </a:ln>
                  </pic:spPr>
                </pic:pic>
              </a:graphicData>
            </a:graphic>
          </wp:inline>
        </w:drawing>
      </w:r>
    </w:p>
    <w:p w14:paraId="4E565B86" w14:textId="08A494D5" w:rsidR="000F7D88" w:rsidRDefault="000F7D88" w:rsidP="005556B3">
      <w:pPr>
        <w:pStyle w:val="Normal-indent"/>
      </w:pPr>
      <w:r>
        <w:t xml:space="preserve">This is where are records are stored by default. In addition, </w:t>
      </w:r>
      <w:r w:rsidRPr="00873484">
        <w:rPr>
          <w:rStyle w:val="SubtleEmphasis"/>
        </w:rPr>
        <w:t>Custom Record Zones</w:t>
      </w:r>
      <w:r>
        <w:t xml:space="preserve"> can be created.</w:t>
      </w:r>
      <w:r w:rsidR="00873484">
        <w:t xml:space="preserve"> Record Zones represent the base granularity at which </w:t>
      </w:r>
      <w:r w:rsidR="00873484" w:rsidRPr="00873484">
        <w:rPr>
          <w:rStyle w:val="SubtleEmphasis"/>
        </w:rPr>
        <w:t>Atomic Commits</w:t>
      </w:r>
      <w:r w:rsidR="00873484">
        <w:t xml:space="preserve"> and </w:t>
      </w:r>
      <w:r w:rsidR="00873484" w:rsidRPr="00873484">
        <w:rPr>
          <w:rStyle w:val="SubtleEmphasis"/>
        </w:rPr>
        <w:t>Change Tracking</w:t>
      </w:r>
      <w:r w:rsidR="00873484">
        <w:t xml:space="preserve"> is done. </w:t>
      </w:r>
    </w:p>
    <w:p w14:paraId="2CEE707E" w14:textId="309A4CBB" w:rsidR="00873484" w:rsidRDefault="000503D6" w:rsidP="000503D6">
      <w:pPr>
        <w:pStyle w:val="Heading3"/>
      </w:pPr>
      <w:r>
        <w:t>Record Identifiers</w:t>
      </w:r>
    </w:p>
    <w:p w14:paraId="2A7E60CD" w14:textId="5648C935" w:rsidR="000503D6" w:rsidRDefault="000503D6" w:rsidP="000503D6">
      <w:pPr>
        <w:pStyle w:val="Normal-indent"/>
      </w:pPr>
      <w:r>
        <w:t xml:space="preserve">Record Identifiers are represented as a tuple, containing both a client provided </w:t>
      </w:r>
      <w:r w:rsidRPr="005038EC">
        <w:rPr>
          <w:rStyle w:val="SubtleEmphasis"/>
        </w:rPr>
        <w:t>Record Name</w:t>
      </w:r>
      <w:r>
        <w:t xml:space="preserve"> and the zone in which the record exists. Record Identifiers have the following characteristics:</w:t>
      </w:r>
    </w:p>
    <w:p w14:paraId="1F3884BB" w14:textId="7B4DAEBF" w:rsidR="000503D6" w:rsidRDefault="000503D6" w:rsidP="000503D6">
      <w:pPr>
        <w:pStyle w:val="BulletList"/>
      </w:pPr>
      <w:r>
        <w:t>They are created by the client application.</w:t>
      </w:r>
    </w:p>
    <w:p w14:paraId="415BD6D6" w14:textId="554A163E" w:rsidR="000503D6" w:rsidRDefault="009136B9" w:rsidP="000503D6">
      <w:pPr>
        <w:pStyle w:val="BulletList"/>
      </w:pPr>
      <w:r>
        <w:t>They are fully normalized and represent the specific location of the record.</w:t>
      </w:r>
    </w:p>
    <w:p w14:paraId="163DA738" w14:textId="31DE2ABF" w:rsidR="003B04C1" w:rsidRDefault="003B04C1" w:rsidP="000503D6">
      <w:pPr>
        <w:pStyle w:val="BulletList"/>
      </w:pPr>
      <w:r>
        <w:t xml:space="preserve">By assigning the Unique ID of a record in a foreign database to the record name, they can be used to bridge local databases that are not stored within CloudKit. </w:t>
      </w:r>
    </w:p>
    <w:p w14:paraId="7C783187" w14:textId="1FF801E0" w:rsidR="005038EC" w:rsidRDefault="005038EC" w:rsidP="005038EC">
      <w:pPr>
        <w:pStyle w:val="BodyIndent"/>
      </w:pPr>
      <w:r>
        <w:t xml:space="preserve">When the developer creates a new record they can choose to pass in a Record Identifier. If a Record Identifier is not specified, a </w:t>
      </w:r>
      <w:r w:rsidRPr="005038EC">
        <w:rPr>
          <w:rStyle w:val="SubtleEmphasis"/>
        </w:rPr>
        <w:t>UUID</w:t>
      </w:r>
      <w:r>
        <w:t xml:space="preserve"> will automatically be created and assigned to the record.</w:t>
      </w:r>
    </w:p>
    <w:p w14:paraId="6B5E19F0" w14:textId="3588938E" w:rsidR="00CB6F6F" w:rsidRDefault="00CB6F6F" w:rsidP="005038EC">
      <w:pPr>
        <w:pStyle w:val="BodyIndent"/>
      </w:pPr>
      <w:r>
        <w:lastRenderedPageBreak/>
        <w:t xml:space="preserve">When the developer creates a new Record Identifier, they can choose to specify the </w:t>
      </w:r>
      <w:r w:rsidR="00795C89">
        <w:t>Record Zone that the record will belong to. If none is specified, the Default Record Zone will be used.</w:t>
      </w:r>
    </w:p>
    <w:p w14:paraId="37423065" w14:textId="59C86401" w:rsidR="00CB6F6F" w:rsidRDefault="00CB6F6F" w:rsidP="005038EC">
      <w:pPr>
        <w:pStyle w:val="BodyIndent"/>
      </w:pPr>
      <w:r>
        <w:t xml:space="preserve">Record Identifiers are exposed in the CloudKit Framework via the </w:t>
      </w:r>
      <w:proofErr w:type="spellStart"/>
      <w:r w:rsidRPr="00CB6F6F">
        <w:rPr>
          <w:rStyle w:val="CodeInline"/>
        </w:rPr>
        <w:t>CKRecordID</w:t>
      </w:r>
      <w:proofErr w:type="spellEnd"/>
      <w:r>
        <w:t xml:space="preserve"> class. The following code can be used to create a new Record Identifier:</w:t>
      </w:r>
    </w:p>
    <w:p w14:paraId="2D921F52" w14:textId="75F5A23E" w:rsidR="00CB6F6F" w:rsidRPr="00CB6F6F" w:rsidRDefault="00CB6F6F" w:rsidP="005038EC">
      <w:pPr>
        <w:pStyle w:val="BodyIndent"/>
        <w:rPr>
          <w:rStyle w:val="CodeInline"/>
        </w:rPr>
      </w:pPr>
      <w:proofErr w:type="spellStart"/>
      <w:proofErr w:type="gramStart"/>
      <w:r w:rsidRPr="00CB6F6F">
        <w:rPr>
          <w:rStyle w:val="CodeInline"/>
        </w:rPr>
        <w:t>var</w:t>
      </w:r>
      <w:proofErr w:type="spellEnd"/>
      <w:proofErr w:type="gramEnd"/>
      <w:r w:rsidRPr="00CB6F6F">
        <w:rPr>
          <w:rStyle w:val="CodeInline"/>
        </w:rPr>
        <w:t> </w:t>
      </w:r>
      <w:proofErr w:type="spellStart"/>
      <w:r w:rsidRPr="00CB6F6F">
        <w:rPr>
          <w:rStyle w:val="CodeInline"/>
        </w:rPr>
        <w:t>recordID</w:t>
      </w:r>
      <w:proofErr w:type="spellEnd"/>
      <w:r w:rsidRPr="00CB6F6F">
        <w:rPr>
          <w:rStyle w:val="CodeInline"/>
        </w:rPr>
        <w:t> =  new </w:t>
      </w:r>
      <w:proofErr w:type="spellStart"/>
      <w:r w:rsidRPr="00CB6F6F">
        <w:rPr>
          <w:rStyle w:val="CodeInline"/>
        </w:rPr>
        <w:t>CKRecordID</w:t>
      </w:r>
      <w:proofErr w:type="spellEnd"/>
      <w:r w:rsidRPr="00CB6F6F">
        <w:rPr>
          <w:rStyle w:val="CodeInline"/>
        </w:rPr>
        <w:t>("My Record");</w:t>
      </w:r>
    </w:p>
    <w:p w14:paraId="77B164AF" w14:textId="2DABDBA7" w:rsidR="00CB6F6F" w:rsidRDefault="0036139D" w:rsidP="0036139D">
      <w:pPr>
        <w:pStyle w:val="Heading3"/>
      </w:pPr>
      <w:r>
        <w:t>References</w:t>
      </w:r>
    </w:p>
    <w:p w14:paraId="35164F97" w14:textId="1979E1FD" w:rsidR="0036139D" w:rsidRDefault="00674863" w:rsidP="0036139D">
      <w:pPr>
        <w:pStyle w:val="Normal-indent"/>
      </w:pPr>
      <w:r>
        <w:t>References provide relationships between related Records within a given Database:</w:t>
      </w:r>
    </w:p>
    <w:p w14:paraId="41775162" w14:textId="15E64BEB" w:rsidR="00674863" w:rsidRDefault="00280100" w:rsidP="00280100">
      <w:pPr>
        <w:pStyle w:val="Normal-indent"/>
        <w:jc w:val="center"/>
      </w:pPr>
      <w:r>
        <w:rPr>
          <w:noProof/>
          <w:lang w:eastAsia="en-US"/>
        </w:rPr>
        <w:drawing>
          <wp:inline distT="0" distB="0" distL="0" distR="0" wp14:anchorId="7767AF3F" wp14:editId="4C1CAA06">
            <wp:extent cx="2081893" cy="2258517"/>
            <wp:effectExtent l="0" t="0" r="1270" b="2540"/>
            <wp:docPr id="18" name="Picture 18" descr="Macintosh HD:Users:kmullins:Xamarin Corp:Documents:iOS 8:CloudKitIntroduction:Images: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mullins:Xamarin Corp:Documents:iOS 8:CloudKitIntroduction:Images:Relationshi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1893" cy="2258517"/>
                    </a:xfrm>
                    <a:prstGeom prst="rect">
                      <a:avLst/>
                    </a:prstGeom>
                    <a:noFill/>
                    <a:ln>
                      <a:noFill/>
                    </a:ln>
                  </pic:spPr>
                </pic:pic>
              </a:graphicData>
            </a:graphic>
          </wp:inline>
        </w:drawing>
      </w:r>
    </w:p>
    <w:p w14:paraId="73DF6207" w14:textId="32B83E39" w:rsidR="00674863" w:rsidRDefault="006F3AE5" w:rsidP="0036139D">
      <w:pPr>
        <w:pStyle w:val="Normal-indent"/>
      </w:pPr>
      <w:r>
        <w:t>In the above example, Parents own Children so that the Child is a child record of the parent record. The Relationship goes from the ch</w:t>
      </w:r>
      <w:r w:rsidR="00771E98">
        <w:t xml:space="preserve">ild record to the parent record and is referred to as a </w:t>
      </w:r>
      <w:r w:rsidR="00771E98" w:rsidRPr="003735FD">
        <w:rPr>
          <w:rStyle w:val="SubtleEmphasis"/>
        </w:rPr>
        <w:t>Back Reference</w:t>
      </w:r>
      <w:r w:rsidR="00771E98">
        <w:t>.</w:t>
      </w:r>
    </w:p>
    <w:p w14:paraId="0183C8BC" w14:textId="7232B378" w:rsidR="003735FD" w:rsidRDefault="005E0D91" w:rsidP="0036139D">
      <w:pPr>
        <w:pStyle w:val="Normal-indent"/>
      </w:pPr>
      <w:r>
        <w:t xml:space="preserve">References are exposed in the CloudKit Framework via the </w:t>
      </w:r>
      <w:proofErr w:type="spellStart"/>
      <w:r w:rsidRPr="005E0D91">
        <w:rPr>
          <w:rStyle w:val="CodeInline"/>
        </w:rPr>
        <w:t>CKReference</w:t>
      </w:r>
      <w:proofErr w:type="spellEnd"/>
      <w:r>
        <w:t xml:space="preserve"> class.</w:t>
      </w:r>
      <w:r w:rsidR="00F55E30">
        <w:t xml:space="preserve"> They are a way of letting the iCloud server understand the relationship between records.</w:t>
      </w:r>
    </w:p>
    <w:p w14:paraId="6DF52FAB" w14:textId="267A813C" w:rsidR="00F55E30" w:rsidRDefault="00F55E30" w:rsidP="0036139D">
      <w:pPr>
        <w:pStyle w:val="Normal-indent"/>
      </w:pPr>
      <w:r>
        <w:t xml:space="preserve">References provide the mechanism behind </w:t>
      </w:r>
      <w:r w:rsidRPr="00F55E30">
        <w:rPr>
          <w:rStyle w:val="SubtleEmphasis"/>
        </w:rPr>
        <w:t>Cascading Deletes</w:t>
      </w:r>
      <w:r>
        <w:t>.</w:t>
      </w:r>
      <w:r w:rsidR="0093621F">
        <w:t xml:space="preserve"> If a parent record is deleted from the database, any child records (as specified in a Relationship) </w:t>
      </w:r>
      <w:r w:rsidR="005A0D55">
        <w:t>will</w:t>
      </w:r>
      <w:r w:rsidR="0093621F">
        <w:t xml:space="preserve"> automatically be deleted from the database as well.</w:t>
      </w:r>
    </w:p>
    <w:p w14:paraId="5F68FF76" w14:textId="1B3B099D" w:rsidR="004D2C8D" w:rsidRDefault="002E2525" w:rsidP="002E2525">
      <w:pPr>
        <w:pStyle w:val="NoteParagraph"/>
      </w:pPr>
      <w:r>
        <w:t>Note:</w:t>
      </w:r>
      <w:r w:rsidR="004D2C8D">
        <w:t xml:space="preserve"> </w:t>
      </w:r>
      <w:r w:rsidR="004D2C8D" w:rsidRPr="002E2525">
        <w:rPr>
          <w:rStyle w:val="SubtleEmphasis"/>
        </w:rPr>
        <w:t xml:space="preserve">Dangling Pointers </w:t>
      </w:r>
      <w:r w:rsidR="004D2C8D">
        <w:t>are a possibility when using CloudKit. For example, by the time the application has fetched a list of record pointers, selected a record and then asked for the record, the record might no longer exist in the database.</w:t>
      </w:r>
      <w:r>
        <w:t xml:space="preserve"> An application </w:t>
      </w:r>
      <w:r w:rsidR="00333821" w:rsidRPr="00333821">
        <w:rPr>
          <w:i/>
        </w:rPr>
        <w:t>must</w:t>
      </w:r>
      <w:r>
        <w:t xml:space="preserve"> be coded to handle this situation gracefully.</w:t>
      </w:r>
    </w:p>
    <w:p w14:paraId="45A583D8" w14:textId="2985ED5E" w:rsidR="002E2525" w:rsidRDefault="002E2525" w:rsidP="0036139D">
      <w:pPr>
        <w:pStyle w:val="Normal-indent"/>
      </w:pPr>
      <w:r>
        <w:t>While not required, Back References are prefer</w:t>
      </w:r>
      <w:r w:rsidR="00E62CE2">
        <w:t>red</w:t>
      </w:r>
      <w:r>
        <w:t xml:space="preserve"> when working with the CloudKit Framework. Apple has fine-tuned the system to make this the</w:t>
      </w:r>
      <w:r w:rsidR="0024108D">
        <w:t xml:space="preserve"> most</w:t>
      </w:r>
      <w:r>
        <w:t xml:space="preserve"> </w:t>
      </w:r>
      <w:r w:rsidR="00E62CE2">
        <w:t>efficient type of reference.</w:t>
      </w:r>
    </w:p>
    <w:p w14:paraId="3687D8D2" w14:textId="39F2E88A" w:rsidR="001C24B7" w:rsidRDefault="001C24B7" w:rsidP="0036139D">
      <w:pPr>
        <w:pStyle w:val="Normal-indent"/>
      </w:pPr>
      <w:r>
        <w:t>When creating a Reference the developer can either provide a record that is already in memory or create a reference between a Record Identifier.</w:t>
      </w:r>
      <w:r w:rsidR="008752AE">
        <w:t xml:space="preserve"> If using a Record Identifier and specified reference didn’t exist in the database, a Dangling Pointer would be created.</w:t>
      </w:r>
    </w:p>
    <w:p w14:paraId="149F2FA1" w14:textId="4ED27DA5" w:rsidR="008752AE" w:rsidRDefault="005E5835" w:rsidP="0036139D">
      <w:pPr>
        <w:pStyle w:val="Normal-indent"/>
      </w:pPr>
      <w:r>
        <w:lastRenderedPageBreak/>
        <w:t>The following is an example of creating a reference against a known Record:</w:t>
      </w:r>
    </w:p>
    <w:p w14:paraId="2B86009E" w14:textId="2B3B79A0" w:rsidR="005E5835" w:rsidRPr="005E5835" w:rsidRDefault="005E5835" w:rsidP="0036139D">
      <w:pPr>
        <w:pStyle w:val="Normal-indent"/>
        <w:rPr>
          <w:rStyle w:val="CodeInline"/>
        </w:rPr>
      </w:pPr>
      <w:proofErr w:type="spellStart"/>
      <w:proofErr w:type="gramStart"/>
      <w:r w:rsidRPr="005E5835">
        <w:rPr>
          <w:rStyle w:val="CodeInline"/>
        </w:rPr>
        <w:t>var</w:t>
      </w:r>
      <w:proofErr w:type="spellEnd"/>
      <w:proofErr w:type="gramEnd"/>
      <w:r w:rsidRPr="005E5835">
        <w:rPr>
          <w:rStyle w:val="CodeInline"/>
        </w:rPr>
        <w:t> reference = new </w:t>
      </w:r>
      <w:proofErr w:type="spellStart"/>
      <w:r w:rsidRPr="005E5835">
        <w:rPr>
          <w:rStyle w:val="CodeInline"/>
        </w:rPr>
        <w:t>CKReference</w:t>
      </w:r>
      <w:proofErr w:type="spellEnd"/>
      <w:r w:rsidRPr="005E5835">
        <w:rPr>
          <w:rStyle w:val="CodeInline"/>
        </w:rPr>
        <w:t>(</w:t>
      </w:r>
      <w:proofErr w:type="spellStart"/>
      <w:r w:rsidRPr="005E5835">
        <w:rPr>
          <w:rStyle w:val="CodeInline"/>
        </w:rPr>
        <w:t>newRecord,new</w:t>
      </w:r>
      <w:proofErr w:type="spellEnd"/>
      <w:r w:rsidRPr="005E5835">
        <w:rPr>
          <w:rStyle w:val="CodeInline"/>
        </w:rPr>
        <w:t> </w:t>
      </w:r>
      <w:proofErr w:type="spellStart"/>
      <w:r w:rsidRPr="005E5835">
        <w:rPr>
          <w:rStyle w:val="CodeInline"/>
        </w:rPr>
        <w:t>CKReferenceAction</w:t>
      </w:r>
      <w:proofErr w:type="spellEnd"/>
      <w:r w:rsidRPr="005E5835">
        <w:rPr>
          <w:rStyle w:val="CodeInline"/>
        </w:rPr>
        <w:t>());</w:t>
      </w:r>
    </w:p>
    <w:p w14:paraId="7C2B1162" w14:textId="6BC46F9D" w:rsidR="005E5835" w:rsidRDefault="00F65B7B" w:rsidP="00F65B7B">
      <w:pPr>
        <w:pStyle w:val="Heading3"/>
      </w:pPr>
      <w:r>
        <w:t>Assets</w:t>
      </w:r>
    </w:p>
    <w:p w14:paraId="4B969AFB" w14:textId="0A9DFED9" w:rsidR="00F65B7B" w:rsidRDefault="00BF750E" w:rsidP="0036139D">
      <w:pPr>
        <w:pStyle w:val="Normal-indent"/>
      </w:pPr>
      <w:r>
        <w:t xml:space="preserve">Assets allow for </w:t>
      </w:r>
      <w:r w:rsidR="00257417">
        <w:t>file of large</w:t>
      </w:r>
      <w:r>
        <w:t>,</w:t>
      </w:r>
      <w:r w:rsidR="00257417">
        <w:t xml:space="preserve"> unstructured data</w:t>
      </w:r>
      <w:r>
        <w:t xml:space="preserve"> to be uploaded to iCloud and associated with a given Record:</w:t>
      </w:r>
    </w:p>
    <w:p w14:paraId="312537BC" w14:textId="414ED7D5" w:rsidR="00427985" w:rsidRDefault="00427985" w:rsidP="0036139D">
      <w:pPr>
        <w:pStyle w:val="Normal-indent"/>
      </w:pPr>
      <w:r>
        <w:rPr>
          <w:noProof/>
          <w:lang w:eastAsia="en-US"/>
        </w:rPr>
        <w:drawing>
          <wp:inline distT="0" distB="0" distL="0" distR="0" wp14:anchorId="005C5FDF" wp14:editId="0E494A82">
            <wp:extent cx="4825093" cy="1945674"/>
            <wp:effectExtent l="0" t="0" r="1270" b="10160"/>
            <wp:docPr id="19" name="Picture 19" descr="Macintosh HD:Users:kmullins:Xamarin Corp:Documents:iOS 8:CloudKitIntroduction:Image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mullins:Xamarin Corp:Documents:iOS 8:CloudKitIntroduction:Images:Asse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5093" cy="1945674"/>
                    </a:xfrm>
                    <a:prstGeom prst="rect">
                      <a:avLst/>
                    </a:prstGeom>
                    <a:noFill/>
                    <a:ln>
                      <a:noFill/>
                    </a:ln>
                  </pic:spPr>
                </pic:pic>
              </a:graphicData>
            </a:graphic>
          </wp:inline>
        </w:drawing>
      </w:r>
    </w:p>
    <w:p w14:paraId="7BD7E629" w14:textId="7E278088" w:rsidR="00427985" w:rsidRDefault="00BF750E" w:rsidP="0036139D">
      <w:pPr>
        <w:pStyle w:val="Normal-indent"/>
      </w:pPr>
      <w:r>
        <w:t xml:space="preserve">On the client a </w:t>
      </w:r>
      <w:proofErr w:type="spellStart"/>
      <w:r w:rsidRPr="004057B5">
        <w:rPr>
          <w:rStyle w:val="CodeInline"/>
        </w:rPr>
        <w:t>CKRecord</w:t>
      </w:r>
      <w:proofErr w:type="spellEnd"/>
      <w:r>
        <w:t xml:space="preserve"> is created that describes the file that is going to be uploaded onto the iCloud server. A </w:t>
      </w:r>
      <w:proofErr w:type="spellStart"/>
      <w:r w:rsidRPr="004057B5">
        <w:rPr>
          <w:rStyle w:val="CodeInline"/>
        </w:rPr>
        <w:t>CKAsset</w:t>
      </w:r>
      <w:proofErr w:type="spellEnd"/>
      <w:r>
        <w:t xml:space="preserve"> is created to contain the file and is linked to the record describing it.</w:t>
      </w:r>
    </w:p>
    <w:p w14:paraId="65A821D9" w14:textId="079436C7" w:rsidR="00BF750E" w:rsidRDefault="00BF750E" w:rsidP="0036139D">
      <w:pPr>
        <w:pStyle w:val="Normal-indent"/>
      </w:pPr>
      <w:r>
        <w:t xml:space="preserve">When the file is uploaded to the server, the record is placed in the database and the file is copied into a special </w:t>
      </w:r>
      <w:r w:rsidRPr="005A1B84">
        <w:rPr>
          <w:rStyle w:val="SubtleEmphasis"/>
        </w:rPr>
        <w:t>Bulk Storage</w:t>
      </w:r>
      <w:r w:rsidR="00344E08">
        <w:rPr>
          <w:rStyle w:val="SubtleEmphasis"/>
        </w:rPr>
        <w:t xml:space="preserve"> </w:t>
      </w:r>
      <w:r w:rsidR="00344E08">
        <w:t>database</w:t>
      </w:r>
      <w:r>
        <w:t xml:space="preserve">. A link is created between the record Pointer and the </w:t>
      </w:r>
      <w:r w:rsidR="00100204">
        <w:t>uploaded file.</w:t>
      </w:r>
    </w:p>
    <w:p w14:paraId="79831772" w14:textId="31C54BAA" w:rsidR="00100204" w:rsidRDefault="004057B5" w:rsidP="0036139D">
      <w:pPr>
        <w:pStyle w:val="Normal-indent"/>
      </w:pPr>
      <w:r>
        <w:t xml:space="preserve">Assets are exposed in the CloudKit Framework via the </w:t>
      </w:r>
      <w:proofErr w:type="spellStart"/>
      <w:r w:rsidRPr="004057B5">
        <w:rPr>
          <w:rStyle w:val="CodeInline"/>
        </w:rPr>
        <w:t>CKAsset</w:t>
      </w:r>
      <w:proofErr w:type="spellEnd"/>
      <w:r>
        <w:t xml:space="preserve"> class and are used to store large, unstructured data.</w:t>
      </w:r>
      <w:r w:rsidR="00944F3D">
        <w:t xml:space="preserve"> Because the developer never wants to have large, unstructured data in memory, Assets are implemented using files on disk.</w:t>
      </w:r>
    </w:p>
    <w:p w14:paraId="0721E544" w14:textId="646843A1" w:rsidR="006B409A" w:rsidRDefault="006B409A" w:rsidP="0036139D">
      <w:pPr>
        <w:pStyle w:val="Normal-indent"/>
      </w:pPr>
      <w:r>
        <w:t xml:space="preserve">Assets are owned by </w:t>
      </w:r>
      <w:proofErr w:type="gramStart"/>
      <w:r>
        <w:t>records</w:t>
      </w:r>
      <w:r w:rsidR="00257417">
        <w:t>,</w:t>
      </w:r>
      <w:r>
        <w:t xml:space="preserve"> which allows</w:t>
      </w:r>
      <w:proofErr w:type="gramEnd"/>
      <w:r>
        <w:t xml:space="preserve"> the assets to be retrieved from iCloud using the record as a pointer.</w:t>
      </w:r>
      <w:r w:rsidR="00257417">
        <w:t xml:space="preserve"> In this way the server can </w:t>
      </w:r>
      <w:r w:rsidR="00257417" w:rsidRPr="00257417">
        <w:rPr>
          <w:rStyle w:val="SubtleEmphasis"/>
        </w:rPr>
        <w:t>Garbage Collect</w:t>
      </w:r>
      <w:r w:rsidR="00257417">
        <w:t xml:space="preserve"> Assets when the record that owns the Asset is deleted.</w:t>
      </w:r>
    </w:p>
    <w:p w14:paraId="0EF77572" w14:textId="37616B93" w:rsidR="00257417" w:rsidRDefault="00257417" w:rsidP="0036139D">
      <w:pPr>
        <w:pStyle w:val="Normal-indent"/>
      </w:pPr>
      <w:r>
        <w:t xml:space="preserve">Because </w:t>
      </w:r>
      <w:proofErr w:type="spellStart"/>
      <w:r w:rsidRPr="002F419E">
        <w:rPr>
          <w:rStyle w:val="CodeInline"/>
        </w:rPr>
        <w:t>CKAssets</w:t>
      </w:r>
      <w:proofErr w:type="spellEnd"/>
      <w:r>
        <w:t xml:space="preserve"> are intended</w:t>
      </w:r>
      <w:r w:rsidR="002F419E">
        <w:t xml:space="preserve"> handle large data files, Apple designed CloudKit to efficiently upload and download the Assets.</w:t>
      </w:r>
    </w:p>
    <w:p w14:paraId="2412BF09" w14:textId="355B63C9" w:rsidR="001349D8" w:rsidRDefault="001349D8" w:rsidP="0036139D">
      <w:pPr>
        <w:pStyle w:val="Normal-indent"/>
      </w:pPr>
      <w:r>
        <w:t>The following code can be used to create an Asset and associate it with the Record:</w:t>
      </w:r>
    </w:p>
    <w:p w14:paraId="7E3794FB" w14:textId="5709F517" w:rsidR="001349D8" w:rsidRPr="001349D8" w:rsidRDefault="001349D8" w:rsidP="0036139D">
      <w:pPr>
        <w:pStyle w:val="Normal-indent"/>
        <w:rPr>
          <w:rStyle w:val="CodeInline"/>
        </w:rPr>
      </w:pPr>
      <w:proofErr w:type="spellStart"/>
      <w:proofErr w:type="gramStart"/>
      <w:r w:rsidRPr="001349D8">
        <w:rPr>
          <w:rStyle w:val="CodeInline"/>
        </w:rPr>
        <w:t>var</w:t>
      </w:r>
      <w:proofErr w:type="spellEnd"/>
      <w:proofErr w:type="gramEnd"/>
      <w:r w:rsidRPr="001349D8">
        <w:rPr>
          <w:rStyle w:val="CodeInline"/>
        </w:rPr>
        <w:t> </w:t>
      </w:r>
      <w:proofErr w:type="spellStart"/>
      <w:r w:rsidRPr="001349D8">
        <w:rPr>
          <w:rStyle w:val="CodeInline"/>
        </w:rPr>
        <w:t>fileUrl</w:t>
      </w:r>
      <w:proofErr w:type="spellEnd"/>
      <w:r w:rsidRPr="001349D8">
        <w:rPr>
          <w:rStyle w:val="CodeInline"/>
        </w:rPr>
        <w:t> = new </w:t>
      </w:r>
      <w:proofErr w:type="spellStart"/>
      <w:r w:rsidRPr="001349D8">
        <w:rPr>
          <w:rStyle w:val="CodeInline"/>
        </w:rPr>
        <w:t>NSUrl</w:t>
      </w:r>
      <w:proofErr w:type="spellEnd"/>
      <w:r w:rsidRPr="001349D8">
        <w:rPr>
          <w:rStyle w:val="CodeInline"/>
        </w:rPr>
        <w:t>("LargeFile.mov");</w:t>
      </w:r>
      <w:r w:rsidRPr="001349D8">
        <w:rPr>
          <w:rStyle w:val="CodeInline"/>
        </w:rPr>
        <w:br/>
      </w:r>
      <w:proofErr w:type="spellStart"/>
      <w:r w:rsidRPr="001349D8">
        <w:rPr>
          <w:rStyle w:val="CodeInline"/>
        </w:rPr>
        <w:t>var</w:t>
      </w:r>
      <w:proofErr w:type="spellEnd"/>
      <w:r w:rsidRPr="001349D8">
        <w:rPr>
          <w:rStyle w:val="CodeInline"/>
        </w:rPr>
        <w:t> asset = new </w:t>
      </w:r>
      <w:proofErr w:type="spellStart"/>
      <w:r w:rsidRPr="001349D8">
        <w:rPr>
          <w:rStyle w:val="CodeInline"/>
        </w:rPr>
        <w:t>CKAsset</w:t>
      </w:r>
      <w:proofErr w:type="spellEnd"/>
      <w:r w:rsidRPr="001349D8">
        <w:rPr>
          <w:rStyle w:val="CodeInline"/>
        </w:rPr>
        <w:t>(</w:t>
      </w:r>
      <w:proofErr w:type="spellStart"/>
      <w:r w:rsidRPr="001349D8">
        <w:rPr>
          <w:rStyle w:val="CodeInline"/>
        </w:rPr>
        <w:t>fileUrl</w:t>
      </w:r>
      <w:proofErr w:type="spellEnd"/>
      <w:r w:rsidRPr="001349D8">
        <w:rPr>
          <w:rStyle w:val="CodeInline"/>
        </w:rPr>
        <w:t>);</w:t>
      </w:r>
      <w:r w:rsidRPr="001349D8">
        <w:rPr>
          <w:rStyle w:val="CodeInline"/>
        </w:rPr>
        <w:br/>
      </w:r>
      <w:proofErr w:type="spellStart"/>
      <w:r w:rsidRPr="001349D8">
        <w:rPr>
          <w:rStyle w:val="CodeInline"/>
        </w:rPr>
        <w:t>newRecord</w:t>
      </w:r>
      <w:proofErr w:type="spellEnd"/>
      <w:r w:rsidRPr="001349D8">
        <w:rPr>
          <w:rStyle w:val="CodeInline"/>
        </w:rPr>
        <w:t> ["name"] = asset;</w:t>
      </w:r>
    </w:p>
    <w:p w14:paraId="0E0FE094" w14:textId="1C1A10BE" w:rsidR="001349D8" w:rsidRDefault="003E7BF4" w:rsidP="0036139D">
      <w:pPr>
        <w:pStyle w:val="Normal-indent"/>
      </w:pPr>
      <w:r>
        <w:t xml:space="preserve">We have now covered all of the fundamental objects within </w:t>
      </w:r>
      <w:proofErr w:type="spellStart"/>
      <w:r>
        <w:t>Cloudkit</w:t>
      </w:r>
      <w:proofErr w:type="spellEnd"/>
      <w:r>
        <w:t xml:space="preserve">. Containers are associated to applications and contain Database. Databases contain Records that are grouped into Record Zones and pointed to by Record Identifiers. Parent-child relationships are defined between Records using References. </w:t>
      </w:r>
      <w:r w:rsidR="00BC7A1B">
        <w:t>Finally,</w:t>
      </w:r>
      <w:r>
        <w:t xml:space="preserve"> large files can be uploaded and associated to Records using Assets.</w:t>
      </w:r>
    </w:p>
    <w:p w14:paraId="39695541" w14:textId="18F86DF7" w:rsidR="00BA7921" w:rsidRDefault="00BA7921" w:rsidP="00BA7921">
      <w:pPr>
        <w:pStyle w:val="Heading2"/>
      </w:pPr>
      <w:r>
        <w:lastRenderedPageBreak/>
        <w:t>CloudKit Convenience API</w:t>
      </w:r>
    </w:p>
    <w:p w14:paraId="1AAEEB13" w14:textId="77777777" w:rsidR="00BD75AD" w:rsidRDefault="002F2EC3" w:rsidP="00BA7921">
      <w:pPr>
        <w:pStyle w:val="Normal-indent"/>
      </w:pPr>
      <w:r>
        <w:t xml:space="preserve">Apple offers two difference API sets for working with CloudKit: </w:t>
      </w:r>
    </w:p>
    <w:p w14:paraId="4FE34DF5" w14:textId="0E15C2B4" w:rsidR="00BD75AD" w:rsidRDefault="002F2EC3" w:rsidP="00BD75AD">
      <w:pPr>
        <w:pStyle w:val="BulletList"/>
      </w:pPr>
      <w:r w:rsidRPr="00BD75AD">
        <w:rPr>
          <w:b/>
        </w:rPr>
        <w:t>Operational API</w:t>
      </w:r>
      <w:r>
        <w:t xml:space="preserve"> </w:t>
      </w:r>
      <w:r w:rsidR="00BD75AD">
        <w:t>– Offers e</w:t>
      </w:r>
      <w:r w:rsidR="008F7F1E">
        <w:t>very single feature of CloudKit. For more complex applications, this API provides fine-grained control over CloudKit.</w:t>
      </w:r>
    </w:p>
    <w:p w14:paraId="0D9F5DEC" w14:textId="7B428A47" w:rsidR="00BA7921" w:rsidRDefault="002F2EC3" w:rsidP="00BD75AD">
      <w:pPr>
        <w:pStyle w:val="BulletList"/>
      </w:pPr>
      <w:r w:rsidRPr="008F7F1E">
        <w:rPr>
          <w:b/>
        </w:rPr>
        <w:t>Conv</w:t>
      </w:r>
      <w:r w:rsidR="008F7F1E" w:rsidRPr="008F7F1E">
        <w:rPr>
          <w:b/>
        </w:rPr>
        <w:t>enience API</w:t>
      </w:r>
      <w:r w:rsidR="008F7F1E">
        <w:t xml:space="preserve"> </w:t>
      </w:r>
      <w:r w:rsidR="00BF0F40">
        <w:t>–</w:t>
      </w:r>
      <w:r w:rsidR="008F7F1E">
        <w:t xml:space="preserve"> </w:t>
      </w:r>
      <w:r w:rsidR="00BF0F40">
        <w:t xml:space="preserve">Offers a common, pre-configured subset of CloudKit features. </w:t>
      </w:r>
      <w:r w:rsidR="00E53F96">
        <w:t>It p</w:t>
      </w:r>
      <w:r w:rsidR="00BF0F40">
        <w:t>rovides a convenient, easy access solution for including CloudKit funct</w:t>
      </w:r>
      <w:r w:rsidR="00E53F96">
        <w:t>ionality in an iOS application.</w:t>
      </w:r>
    </w:p>
    <w:p w14:paraId="42BFC566" w14:textId="3011116E" w:rsidR="00E53F96" w:rsidRDefault="00E53F96" w:rsidP="00E53F96">
      <w:pPr>
        <w:pStyle w:val="BodyIndent"/>
      </w:pPr>
      <w:r>
        <w:t>The Convenience API is usually the best choice for most IOS applications and Apple suggests starting with it first. The rest of this section will cover the following Convenience API topics:</w:t>
      </w:r>
    </w:p>
    <w:p w14:paraId="41BDF948" w14:textId="6318D98C" w:rsidR="00E53F96" w:rsidRDefault="00E53F96" w:rsidP="00E53F96">
      <w:pPr>
        <w:pStyle w:val="BulletList"/>
      </w:pPr>
      <w:r>
        <w:t>Saving a Record.</w:t>
      </w:r>
    </w:p>
    <w:p w14:paraId="19D66D60" w14:textId="4B5EB217" w:rsidR="00E53F96" w:rsidRDefault="00E53F96" w:rsidP="00E53F96">
      <w:pPr>
        <w:pStyle w:val="BulletList"/>
      </w:pPr>
      <w:r>
        <w:t>Fetching a Record.</w:t>
      </w:r>
    </w:p>
    <w:p w14:paraId="631B4C19" w14:textId="05C3606F" w:rsidR="00E53F96" w:rsidRDefault="00E7297D" w:rsidP="00E53F96">
      <w:pPr>
        <w:pStyle w:val="BulletList"/>
      </w:pPr>
      <w:r>
        <w:t>U</w:t>
      </w:r>
      <w:r w:rsidR="00E53F96">
        <w:t>pdating a Record.</w:t>
      </w:r>
    </w:p>
    <w:p w14:paraId="562115E5" w14:textId="76EE3873" w:rsidR="00B77A33" w:rsidRDefault="000B046D" w:rsidP="00E53F96">
      <w:pPr>
        <w:pStyle w:val="Heading3"/>
      </w:pPr>
      <w:r>
        <w:t xml:space="preserve">Common </w:t>
      </w:r>
      <w:r w:rsidR="00B77A33">
        <w:t>Setup Code</w:t>
      </w:r>
    </w:p>
    <w:p w14:paraId="4E51D938" w14:textId="5A4BB1BE" w:rsidR="00B77A33" w:rsidRDefault="00B77A33" w:rsidP="00B77A33">
      <w:pPr>
        <w:pStyle w:val="Normal-indent"/>
      </w:pPr>
      <w:r>
        <w:t xml:space="preserve">Before getting started with the CloudKit Convenience API, there is some standard setup code required. Start by modifying the application’s </w:t>
      </w:r>
      <w:proofErr w:type="spellStart"/>
      <w:r w:rsidRPr="00A4154D">
        <w:rPr>
          <w:rStyle w:val="CodeInline"/>
        </w:rPr>
        <w:t>AppDelegate.cs</w:t>
      </w:r>
      <w:proofErr w:type="spellEnd"/>
      <w:r>
        <w:t xml:space="preserve"> file and make it look like the following:</w:t>
      </w:r>
    </w:p>
    <w:p w14:paraId="6B63449A" w14:textId="25E8AAB8" w:rsidR="00B77A33" w:rsidRPr="00B77A33" w:rsidRDefault="00B77A33" w:rsidP="00B77A33">
      <w:pPr>
        <w:pStyle w:val="Normal-indent"/>
        <w:rPr>
          <w:rStyle w:val="CodeInline"/>
        </w:rPr>
      </w:pPr>
      <w:proofErr w:type="gramStart"/>
      <w:r w:rsidRPr="00B77A33">
        <w:rPr>
          <w:rStyle w:val="CodeInline"/>
        </w:rPr>
        <w:t>using</w:t>
      </w:r>
      <w:proofErr w:type="gramEnd"/>
      <w:r w:rsidRPr="00B77A33">
        <w:rPr>
          <w:rStyle w:val="CodeInline"/>
        </w:rPr>
        <w:t> System;</w:t>
      </w:r>
      <w:r w:rsidRPr="00B77A33">
        <w:rPr>
          <w:rStyle w:val="CodeInline"/>
        </w:rPr>
        <w:br/>
        <w:t>using </w:t>
      </w:r>
      <w:proofErr w:type="spellStart"/>
      <w:r w:rsidRPr="00B77A33">
        <w:rPr>
          <w:rStyle w:val="CodeInline"/>
        </w:rPr>
        <w:t>System.Collections.Generic</w:t>
      </w:r>
      <w:proofErr w:type="spellEnd"/>
      <w:r w:rsidRPr="00B77A33">
        <w:rPr>
          <w:rStyle w:val="CodeInline"/>
        </w:rPr>
        <w:t>;</w:t>
      </w:r>
      <w:r w:rsidRPr="00B77A33">
        <w:rPr>
          <w:rStyle w:val="CodeInline"/>
        </w:rPr>
        <w:br/>
        <w:t>using </w:t>
      </w:r>
      <w:proofErr w:type="spellStart"/>
      <w:r w:rsidRPr="00B77A33">
        <w:rPr>
          <w:rStyle w:val="CodeInline"/>
        </w:rPr>
        <w:t>System.Linq</w:t>
      </w:r>
      <w:proofErr w:type="spellEnd"/>
      <w:r w:rsidRPr="00B77A33">
        <w:rPr>
          <w:rStyle w:val="CodeInline"/>
        </w:rPr>
        <w:t>;</w:t>
      </w:r>
      <w:r w:rsidRPr="00B77A33">
        <w:rPr>
          <w:rStyle w:val="CodeInline"/>
        </w:rPr>
        <w:br/>
        <w:t>using </w:t>
      </w:r>
      <w:proofErr w:type="spellStart"/>
      <w:r w:rsidRPr="00B77A33">
        <w:rPr>
          <w:rStyle w:val="CodeInline"/>
        </w:rPr>
        <w:t>MonoTouch.Foundation</w:t>
      </w:r>
      <w:proofErr w:type="spellEnd"/>
      <w:r w:rsidRPr="00B77A33">
        <w:rPr>
          <w:rStyle w:val="CodeInline"/>
        </w:rPr>
        <w:t>;</w:t>
      </w:r>
      <w:r w:rsidRPr="00B77A33">
        <w:rPr>
          <w:rStyle w:val="CodeInline"/>
        </w:rPr>
        <w:br/>
        <w:t>using </w:t>
      </w:r>
      <w:proofErr w:type="spellStart"/>
      <w:r w:rsidRPr="00B77A33">
        <w:rPr>
          <w:rStyle w:val="CodeInline"/>
        </w:rPr>
        <w:t>MonoTouch.UIKit</w:t>
      </w:r>
      <w:proofErr w:type="spellEnd"/>
      <w:r w:rsidRPr="00B77A33">
        <w:rPr>
          <w:rStyle w:val="CodeInline"/>
        </w:rPr>
        <w:t>;</w:t>
      </w:r>
      <w:r w:rsidRPr="00B77A33">
        <w:rPr>
          <w:rStyle w:val="CodeInline"/>
        </w:rPr>
        <w:br/>
        <w:t>using </w:t>
      </w:r>
      <w:proofErr w:type="spellStart"/>
      <w:r w:rsidRPr="00B77A33">
        <w:rPr>
          <w:rStyle w:val="CodeInline"/>
        </w:rPr>
        <w:t>MonoTouch.CloudKit</w:t>
      </w:r>
      <w:proofErr w:type="spellEnd"/>
      <w:r w:rsidRPr="00B77A33">
        <w:rPr>
          <w:rStyle w:val="CodeInline"/>
        </w:rPr>
        <w:t>;</w:t>
      </w:r>
      <w:r w:rsidRPr="00B77A33">
        <w:rPr>
          <w:rStyle w:val="CodeInline"/>
        </w:rPr>
        <w:br/>
      </w:r>
      <w:r w:rsidRPr="00B77A33">
        <w:rPr>
          <w:rStyle w:val="CodeInline"/>
        </w:rPr>
        <w:br/>
        <w:t>namespace </w:t>
      </w:r>
      <w:proofErr w:type="spellStart"/>
      <w:r w:rsidRPr="00B77A33">
        <w:rPr>
          <w:rStyle w:val="CodeInline"/>
        </w:rPr>
        <w:t>CloudKitAtlas</w:t>
      </w:r>
      <w:proofErr w:type="spellEnd"/>
      <w:r w:rsidRPr="00B77A33">
        <w:rPr>
          <w:rStyle w:val="CodeInline"/>
        </w:rPr>
        <w:br/>
        <w:t>{</w:t>
      </w:r>
      <w:r w:rsidRPr="00B77A33">
        <w:rPr>
          <w:rStyle w:val="CodeInline"/>
        </w:rPr>
        <w:br/>
        <w:t>    [Register ("</w:t>
      </w:r>
      <w:proofErr w:type="spellStart"/>
      <w:r w:rsidRPr="00B77A33">
        <w:rPr>
          <w:rStyle w:val="CodeInline"/>
        </w:rPr>
        <w:t>AppDelegate</w:t>
      </w:r>
      <w:proofErr w:type="spellEnd"/>
      <w:r w:rsidRPr="00B77A33">
        <w:rPr>
          <w:rStyle w:val="CodeInline"/>
        </w:rPr>
        <w:t>")]</w:t>
      </w:r>
      <w:r w:rsidRPr="00B77A33">
        <w:rPr>
          <w:rStyle w:val="CodeInline"/>
        </w:rPr>
        <w:br/>
        <w:t>    public partial class </w:t>
      </w:r>
      <w:proofErr w:type="spellStart"/>
      <w:r w:rsidRPr="00B77A33">
        <w:rPr>
          <w:rStyle w:val="CodeInline"/>
        </w:rPr>
        <w:t>AppDelegate</w:t>
      </w:r>
      <w:proofErr w:type="spellEnd"/>
      <w:r w:rsidRPr="00B77A33">
        <w:rPr>
          <w:rStyle w:val="CodeInline"/>
        </w:rPr>
        <w:t> : </w:t>
      </w:r>
      <w:proofErr w:type="spellStart"/>
      <w:r w:rsidRPr="00B77A33">
        <w:rPr>
          <w:rStyle w:val="CodeInline"/>
        </w:rPr>
        <w:t>UIApplicationDelegate</w:t>
      </w:r>
      <w:proofErr w:type="spellEnd"/>
      <w:r w:rsidRPr="00B77A33">
        <w:rPr>
          <w:rStyle w:val="CodeInline"/>
        </w:rPr>
        <w:br/>
        <w:t>    {</w:t>
      </w:r>
      <w:r w:rsidRPr="00B77A33">
        <w:rPr>
          <w:rStyle w:val="CodeInline"/>
        </w:rPr>
        <w:br/>
        <w:t>        #region Computed Properties</w:t>
      </w:r>
      <w:r w:rsidRPr="00B77A33">
        <w:rPr>
          <w:rStyle w:val="CodeInline"/>
        </w:rPr>
        <w:br/>
        <w:t>        public override </w:t>
      </w:r>
      <w:proofErr w:type="spellStart"/>
      <w:r w:rsidRPr="00B77A33">
        <w:rPr>
          <w:rStyle w:val="CodeInline"/>
        </w:rPr>
        <w:t>UIWindow</w:t>
      </w:r>
      <w:proofErr w:type="spellEnd"/>
      <w:r w:rsidRPr="00B77A33">
        <w:rPr>
          <w:rStyle w:val="CodeInline"/>
        </w:rPr>
        <w:t> Window { get; set;}</w:t>
      </w:r>
      <w:r w:rsidRPr="00B77A33">
        <w:rPr>
          <w:rStyle w:val="CodeInline"/>
        </w:rPr>
        <w:br/>
        <w:t>        public </w:t>
      </w:r>
      <w:proofErr w:type="spellStart"/>
      <w:r w:rsidRPr="00B77A33">
        <w:rPr>
          <w:rStyle w:val="CodeInline"/>
        </w:rPr>
        <w:t>CKDatabase</w:t>
      </w:r>
      <w:proofErr w:type="spellEnd"/>
      <w:r w:rsidRPr="00B77A33">
        <w:rPr>
          <w:rStyle w:val="CodeInline"/>
        </w:rPr>
        <w:t> </w:t>
      </w:r>
      <w:proofErr w:type="spellStart"/>
      <w:r w:rsidRPr="00B77A33">
        <w:rPr>
          <w:rStyle w:val="CodeInline"/>
        </w:rPr>
        <w:t>PublicDatabase</w:t>
      </w:r>
      <w:proofErr w:type="spellEnd"/>
      <w:r w:rsidRPr="00B77A33">
        <w:rPr>
          <w:rStyle w:val="CodeInline"/>
        </w:rPr>
        <w:t> { get; set; }</w:t>
      </w:r>
      <w:r w:rsidRPr="00B77A33">
        <w:rPr>
          <w:rStyle w:val="CodeInline"/>
        </w:rPr>
        <w:br/>
        <w:t>        public </w:t>
      </w:r>
      <w:proofErr w:type="spellStart"/>
      <w:r w:rsidRPr="00B77A33">
        <w:rPr>
          <w:rStyle w:val="CodeInline"/>
        </w:rPr>
        <w:t>CKDatabase</w:t>
      </w:r>
      <w:proofErr w:type="spellEnd"/>
      <w:r w:rsidRPr="00B77A33">
        <w:rPr>
          <w:rStyle w:val="CodeInline"/>
        </w:rPr>
        <w:t> </w:t>
      </w:r>
      <w:proofErr w:type="spellStart"/>
      <w:r w:rsidRPr="00B77A33">
        <w:rPr>
          <w:rStyle w:val="CodeInline"/>
        </w:rPr>
        <w:t>PrivateDatabase</w:t>
      </w:r>
      <w:proofErr w:type="spellEnd"/>
      <w:r w:rsidRPr="00B77A33">
        <w:rPr>
          <w:rStyle w:val="CodeInline"/>
        </w:rPr>
        <w:t> { get; set; }</w:t>
      </w:r>
      <w:r w:rsidRPr="00B77A33">
        <w:rPr>
          <w:rStyle w:val="CodeInline"/>
        </w:rPr>
        <w:br/>
        <w:t>        #</w:t>
      </w:r>
      <w:proofErr w:type="spellStart"/>
      <w:r w:rsidRPr="00B77A33">
        <w:rPr>
          <w:rStyle w:val="CodeInline"/>
        </w:rPr>
        <w:t>endregion</w:t>
      </w:r>
      <w:proofErr w:type="spellEnd"/>
      <w:r w:rsidRPr="00B77A33">
        <w:rPr>
          <w:rStyle w:val="CodeInline"/>
        </w:rPr>
        <w:br/>
      </w:r>
      <w:r w:rsidRPr="00B77A33">
        <w:rPr>
          <w:rStyle w:val="CodeInline"/>
        </w:rPr>
        <w:br/>
        <w:t>        #region Override Methods</w:t>
      </w:r>
      <w:r w:rsidRPr="00B77A33">
        <w:rPr>
          <w:rStyle w:val="CodeInline"/>
        </w:rPr>
        <w:br/>
        <w:t>        public override </w:t>
      </w:r>
      <w:proofErr w:type="spellStart"/>
      <w:r w:rsidRPr="00B77A33">
        <w:rPr>
          <w:rStyle w:val="CodeInline"/>
        </w:rPr>
        <w:t>bool</w:t>
      </w:r>
      <w:proofErr w:type="spellEnd"/>
      <w:r w:rsidRPr="00B77A33">
        <w:rPr>
          <w:rStyle w:val="CodeInline"/>
        </w:rPr>
        <w:t> </w:t>
      </w:r>
      <w:proofErr w:type="spellStart"/>
      <w:r w:rsidRPr="00B77A33">
        <w:rPr>
          <w:rStyle w:val="CodeInline"/>
        </w:rPr>
        <w:t>FinishedLaunching</w:t>
      </w:r>
      <w:proofErr w:type="spellEnd"/>
      <w:r w:rsidRPr="00B77A33">
        <w:rPr>
          <w:rStyle w:val="CodeInline"/>
        </w:rPr>
        <w:t> (</w:t>
      </w:r>
      <w:proofErr w:type="spellStart"/>
      <w:r w:rsidRPr="00B77A33">
        <w:rPr>
          <w:rStyle w:val="CodeInline"/>
        </w:rPr>
        <w:t>UIApplication</w:t>
      </w:r>
      <w:proofErr w:type="spellEnd"/>
      <w:r w:rsidRPr="00B77A33">
        <w:rPr>
          <w:rStyle w:val="CodeInline"/>
        </w:rPr>
        <w:t> application, </w:t>
      </w:r>
      <w:proofErr w:type="spellStart"/>
      <w:r w:rsidRPr="00B77A33">
        <w:rPr>
          <w:rStyle w:val="CodeInline"/>
        </w:rPr>
        <w:t>NSDictionary</w:t>
      </w:r>
      <w:proofErr w:type="spellEnd"/>
      <w:r w:rsidRPr="00B77A33">
        <w:rPr>
          <w:rStyle w:val="CodeInline"/>
        </w:rPr>
        <w:t> </w:t>
      </w:r>
      <w:proofErr w:type="spellStart"/>
      <w:r w:rsidRPr="00B77A33">
        <w:rPr>
          <w:rStyle w:val="CodeInline"/>
        </w:rPr>
        <w:t>launchOptions</w:t>
      </w:r>
      <w:proofErr w:type="spellEnd"/>
      <w:r w:rsidRPr="00B77A33">
        <w:rPr>
          <w:rStyle w:val="CodeInline"/>
        </w:rPr>
        <w:t>)</w:t>
      </w:r>
      <w:r w:rsidRPr="00B77A33">
        <w:rPr>
          <w:rStyle w:val="CodeInline"/>
        </w:rPr>
        <w:br/>
        <w:t>        {</w:t>
      </w:r>
      <w:r w:rsidRPr="00B77A33">
        <w:rPr>
          <w:rStyle w:val="CodeInline"/>
        </w:rPr>
        <w:br/>
        <w:t>            </w:t>
      </w:r>
      <w:proofErr w:type="spellStart"/>
      <w:r w:rsidRPr="00B77A33">
        <w:rPr>
          <w:rStyle w:val="CodeInline"/>
        </w:rPr>
        <w:t>application.RegisterForRemoteNotifications</w:t>
      </w:r>
      <w:proofErr w:type="spellEnd"/>
      <w:r w:rsidRPr="00B77A33">
        <w:rPr>
          <w:rStyle w:val="CodeInline"/>
        </w:rPr>
        <w:t> ();</w:t>
      </w:r>
      <w:r w:rsidRPr="00B77A33">
        <w:rPr>
          <w:rStyle w:val="CodeInline"/>
        </w:rPr>
        <w:br/>
      </w:r>
      <w:r w:rsidRPr="00B77A33">
        <w:rPr>
          <w:rStyle w:val="CodeInline"/>
        </w:rPr>
        <w:br/>
        <w:t>            // Get the default public and private databases for</w:t>
      </w:r>
      <w:r w:rsidRPr="00B77A33">
        <w:rPr>
          <w:rStyle w:val="CodeInline"/>
        </w:rPr>
        <w:br/>
        <w:t>            // the application</w:t>
      </w:r>
      <w:r w:rsidRPr="00B77A33">
        <w:rPr>
          <w:rStyle w:val="CodeInline"/>
        </w:rPr>
        <w:br/>
        <w:t>            </w:t>
      </w:r>
      <w:proofErr w:type="spellStart"/>
      <w:r w:rsidRPr="00B77A33">
        <w:rPr>
          <w:rStyle w:val="CodeInline"/>
        </w:rPr>
        <w:t>PublicDatabase</w:t>
      </w:r>
      <w:proofErr w:type="spellEnd"/>
      <w:r w:rsidRPr="00B77A33">
        <w:rPr>
          <w:rStyle w:val="CodeInline"/>
        </w:rPr>
        <w:t> = </w:t>
      </w:r>
      <w:proofErr w:type="spellStart"/>
      <w:r w:rsidRPr="00B77A33">
        <w:rPr>
          <w:rStyle w:val="CodeInline"/>
        </w:rPr>
        <w:t>CKContainer.DefaultContainer.PublicCloudDatabase</w:t>
      </w:r>
      <w:proofErr w:type="spellEnd"/>
      <w:r w:rsidRPr="00B77A33">
        <w:rPr>
          <w:rStyle w:val="CodeInline"/>
        </w:rPr>
        <w:t>; </w:t>
      </w:r>
      <w:r w:rsidRPr="00B77A33">
        <w:rPr>
          <w:rStyle w:val="CodeInline"/>
        </w:rPr>
        <w:br/>
        <w:t>            </w:t>
      </w:r>
      <w:proofErr w:type="spellStart"/>
      <w:r w:rsidRPr="00B77A33">
        <w:rPr>
          <w:rStyle w:val="CodeInline"/>
        </w:rPr>
        <w:t>PrivateDatabase</w:t>
      </w:r>
      <w:proofErr w:type="spellEnd"/>
      <w:r w:rsidRPr="00B77A33">
        <w:rPr>
          <w:rStyle w:val="CodeInline"/>
        </w:rPr>
        <w:t> = </w:t>
      </w:r>
      <w:proofErr w:type="spellStart"/>
      <w:r w:rsidRPr="00B77A33">
        <w:rPr>
          <w:rStyle w:val="CodeInline"/>
        </w:rPr>
        <w:t>CKContainer.DefaultContainer.PrivateCloudDatabase</w:t>
      </w:r>
      <w:proofErr w:type="spellEnd"/>
      <w:r w:rsidRPr="00B77A33">
        <w:rPr>
          <w:rStyle w:val="CodeInline"/>
        </w:rPr>
        <w:t>;</w:t>
      </w:r>
      <w:r w:rsidRPr="00B77A33">
        <w:rPr>
          <w:rStyle w:val="CodeInline"/>
        </w:rPr>
        <w:br/>
      </w:r>
      <w:r w:rsidRPr="00B77A33">
        <w:rPr>
          <w:rStyle w:val="CodeInline"/>
        </w:rPr>
        <w:br/>
        <w:t>            return true;</w:t>
      </w:r>
      <w:r w:rsidRPr="00B77A33">
        <w:rPr>
          <w:rStyle w:val="CodeInline"/>
        </w:rPr>
        <w:br/>
      </w:r>
      <w:r w:rsidRPr="00B77A33">
        <w:rPr>
          <w:rStyle w:val="CodeInline"/>
        </w:rPr>
        <w:lastRenderedPageBreak/>
        <w:t>        }</w:t>
      </w:r>
      <w:r w:rsidRPr="00B77A33">
        <w:rPr>
          <w:rStyle w:val="CodeInline"/>
        </w:rPr>
        <w:br/>
      </w:r>
      <w:r w:rsidRPr="00B77A33">
        <w:rPr>
          <w:rStyle w:val="CodeInline"/>
        </w:rPr>
        <w:br/>
        <w:t>        public override void </w:t>
      </w:r>
      <w:proofErr w:type="spellStart"/>
      <w:r w:rsidRPr="00B77A33">
        <w:rPr>
          <w:rStyle w:val="CodeInline"/>
        </w:rPr>
        <w:t>RegisteredForRemoteNotifications</w:t>
      </w:r>
      <w:proofErr w:type="spellEnd"/>
      <w:r w:rsidRPr="00B77A33">
        <w:rPr>
          <w:rStyle w:val="CodeInline"/>
        </w:rPr>
        <w:t> (</w:t>
      </w:r>
      <w:proofErr w:type="spellStart"/>
      <w:r w:rsidRPr="00B77A33">
        <w:rPr>
          <w:rStyle w:val="CodeInline"/>
        </w:rPr>
        <w:t>UIApplication</w:t>
      </w:r>
      <w:proofErr w:type="spellEnd"/>
      <w:r w:rsidRPr="00B77A33">
        <w:rPr>
          <w:rStyle w:val="CodeInline"/>
        </w:rPr>
        <w:t> application, </w:t>
      </w:r>
      <w:proofErr w:type="spellStart"/>
      <w:r w:rsidRPr="00B77A33">
        <w:rPr>
          <w:rStyle w:val="CodeInline"/>
        </w:rPr>
        <w:t>NSData</w:t>
      </w:r>
      <w:proofErr w:type="spellEnd"/>
      <w:r w:rsidRPr="00B77A33">
        <w:rPr>
          <w:rStyle w:val="CodeInline"/>
        </w:rPr>
        <w:t> </w:t>
      </w:r>
      <w:proofErr w:type="spellStart"/>
      <w:r w:rsidRPr="00B77A33">
        <w:rPr>
          <w:rStyle w:val="CodeInline"/>
        </w:rPr>
        <w:t>deviceToken</w:t>
      </w:r>
      <w:proofErr w:type="spellEnd"/>
      <w:r w:rsidRPr="00B77A33">
        <w:rPr>
          <w:rStyle w:val="CodeInline"/>
        </w:rPr>
        <w:t>)</w:t>
      </w:r>
      <w:r w:rsidRPr="00B77A33">
        <w:rPr>
          <w:rStyle w:val="CodeInline"/>
        </w:rPr>
        <w:br/>
        <w:t>        {</w:t>
      </w:r>
      <w:r w:rsidRPr="00B77A33">
        <w:rPr>
          <w:rStyle w:val="CodeInline"/>
        </w:rPr>
        <w:br/>
        <w:t>            </w:t>
      </w:r>
      <w:proofErr w:type="spellStart"/>
      <w:r w:rsidRPr="00B77A33">
        <w:rPr>
          <w:rStyle w:val="CodeInline"/>
        </w:rPr>
        <w:t>Console.WriteLine</w:t>
      </w:r>
      <w:proofErr w:type="spellEnd"/>
      <w:r w:rsidRPr="00B77A33">
        <w:rPr>
          <w:rStyle w:val="CodeInline"/>
        </w:rPr>
        <w:t> ("Registered for Push notifications with token: {0}", </w:t>
      </w:r>
      <w:proofErr w:type="spellStart"/>
      <w:r w:rsidRPr="00B77A33">
        <w:rPr>
          <w:rStyle w:val="CodeInline"/>
        </w:rPr>
        <w:t>deviceToken</w:t>
      </w:r>
      <w:proofErr w:type="spellEnd"/>
      <w:r w:rsidRPr="00B77A33">
        <w:rPr>
          <w:rStyle w:val="CodeInline"/>
        </w:rPr>
        <w:t>);</w:t>
      </w:r>
      <w:r w:rsidRPr="00B77A33">
        <w:rPr>
          <w:rStyle w:val="CodeInline"/>
        </w:rPr>
        <w:br/>
        <w:t>        }</w:t>
      </w:r>
      <w:r w:rsidRPr="00B77A33">
        <w:rPr>
          <w:rStyle w:val="CodeInline"/>
        </w:rPr>
        <w:br/>
      </w:r>
      <w:r w:rsidRPr="00B77A33">
        <w:rPr>
          <w:rStyle w:val="CodeInline"/>
        </w:rPr>
        <w:br/>
        <w:t>        public override void </w:t>
      </w:r>
      <w:proofErr w:type="spellStart"/>
      <w:r w:rsidRPr="00B77A33">
        <w:rPr>
          <w:rStyle w:val="CodeInline"/>
        </w:rPr>
        <w:t>FailedToRegisterForRemoteNotifications</w:t>
      </w:r>
      <w:proofErr w:type="spellEnd"/>
      <w:r w:rsidRPr="00B77A33">
        <w:rPr>
          <w:rStyle w:val="CodeInline"/>
        </w:rPr>
        <w:t> (</w:t>
      </w:r>
      <w:proofErr w:type="spellStart"/>
      <w:r w:rsidRPr="00B77A33">
        <w:rPr>
          <w:rStyle w:val="CodeInline"/>
        </w:rPr>
        <w:t>UIApplication</w:t>
      </w:r>
      <w:proofErr w:type="spellEnd"/>
      <w:r w:rsidRPr="00B77A33">
        <w:rPr>
          <w:rStyle w:val="CodeInline"/>
        </w:rPr>
        <w:t> application, </w:t>
      </w:r>
      <w:proofErr w:type="spellStart"/>
      <w:r w:rsidRPr="00B77A33">
        <w:rPr>
          <w:rStyle w:val="CodeInline"/>
        </w:rPr>
        <w:t>NSError</w:t>
      </w:r>
      <w:proofErr w:type="spellEnd"/>
      <w:r w:rsidRPr="00B77A33">
        <w:rPr>
          <w:rStyle w:val="CodeInline"/>
        </w:rPr>
        <w:t> error)</w:t>
      </w:r>
      <w:r w:rsidRPr="00B77A33">
        <w:rPr>
          <w:rStyle w:val="CodeInline"/>
        </w:rPr>
        <w:br/>
        <w:t>        {</w:t>
      </w:r>
      <w:r w:rsidRPr="00B77A33">
        <w:rPr>
          <w:rStyle w:val="CodeInline"/>
        </w:rPr>
        <w:br/>
        <w:t>            </w:t>
      </w:r>
      <w:proofErr w:type="spellStart"/>
      <w:r w:rsidRPr="00B77A33">
        <w:rPr>
          <w:rStyle w:val="CodeInline"/>
        </w:rPr>
        <w:t>Console.WriteLine</w:t>
      </w:r>
      <w:proofErr w:type="spellEnd"/>
      <w:r w:rsidRPr="00B77A33">
        <w:rPr>
          <w:rStyle w:val="CodeInline"/>
        </w:rPr>
        <w:t> ("Push subscription failed");</w:t>
      </w:r>
      <w:r w:rsidRPr="00B77A33">
        <w:rPr>
          <w:rStyle w:val="CodeInline"/>
        </w:rPr>
        <w:br/>
        <w:t>        }</w:t>
      </w:r>
      <w:r w:rsidRPr="00B77A33">
        <w:rPr>
          <w:rStyle w:val="CodeInline"/>
        </w:rPr>
        <w:br/>
      </w:r>
      <w:r w:rsidRPr="00B77A33">
        <w:rPr>
          <w:rStyle w:val="CodeInline"/>
        </w:rPr>
        <w:br/>
        <w:t>        public override void </w:t>
      </w:r>
      <w:proofErr w:type="spellStart"/>
      <w:r w:rsidRPr="00B77A33">
        <w:rPr>
          <w:rStyle w:val="CodeInline"/>
        </w:rPr>
        <w:t>ReceivedRemoteNotification</w:t>
      </w:r>
      <w:proofErr w:type="spellEnd"/>
      <w:r w:rsidRPr="00B77A33">
        <w:rPr>
          <w:rStyle w:val="CodeInline"/>
        </w:rPr>
        <w:t> (</w:t>
      </w:r>
      <w:proofErr w:type="spellStart"/>
      <w:r w:rsidRPr="00B77A33">
        <w:rPr>
          <w:rStyle w:val="CodeInline"/>
        </w:rPr>
        <w:t>UIApplication</w:t>
      </w:r>
      <w:proofErr w:type="spellEnd"/>
      <w:r w:rsidRPr="00B77A33">
        <w:rPr>
          <w:rStyle w:val="CodeInline"/>
        </w:rPr>
        <w:t> application, </w:t>
      </w:r>
      <w:proofErr w:type="spellStart"/>
      <w:r w:rsidRPr="00B77A33">
        <w:rPr>
          <w:rStyle w:val="CodeInline"/>
        </w:rPr>
        <w:t>NSDictionary</w:t>
      </w:r>
      <w:proofErr w:type="spellEnd"/>
      <w:r w:rsidRPr="00B77A33">
        <w:rPr>
          <w:rStyle w:val="CodeInline"/>
        </w:rPr>
        <w:t> </w:t>
      </w:r>
      <w:proofErr w:type="spellStart"/>
      <w:r w:rsidRPr="00B77A33">
        <w:rPr>
          <w:rStyle w:val="CodeInline"/>
        </w:rPr>
        <w:t>userInfo</w:t>
      </w:r>
      <w:proofErr w:type="spellEnd"/>
      <w:r w:rsidRPr="00B77A33">
        <w:rPr>
          <w:rStyle w:val="CodeInline"/>
        </w:rPr>
        <w:t>)</w:t>
      </w:r>
      <w:r w:rsidRPr="00B77A33">
        <w:rPr>
          <w:rStyle w:val="CodeInline"/>
        </w:rPr>
        <w:br/>
        <w:t>        {</w:t>
      </w:r>
      <w:r w:rsidRPr="00B77A33">
        <w:rPr>
          <w:rStyle w:val="CodeInline"/>
        </w:rPr>
        <w:br/>
        <w:t>            </w:t>
      </w:r>
      <w:proofErr w:type="spellStart"/>
      <w:r w:rsidRPr="00B77A33">
        <w:rPr>
          <w:rStyle w:val="CodeInline"/>
        </w:rPr>
        <w:t>Console.WriteLine</w:t>
      </w:r>
      <w:proofErr w:type="spellEnd"/>
      <w:r w:rsidRPr="00B77A33">
        <w:rPr>
          <w:rStyle w:val="CodeInline"/>
        </w:rPr>
        <w:t> ("Push received");</w:t>
      </w:r>
      <w:r w:rsidRPr="00B77A33">
        <w:rPr>
          <w:rStyle w:val="CodeInline"/>
        </w:rPr>
        <w:br/>
        <w:t>        }</w:t>
      </w:r>
      <w:r w:rsidRPr="00B77A33">
        <w:rPr>
          <w:rStyle w:val="CodeInline"/>
        </w:rPr>
        <w:br/>
        <w:t>        #</w:t>
      </w:r>
      <w:proofErr w:type="spellStart"/>
      <w:r w:rsidRPr="00B77A33">
        <w:rPr>
          <w:rStyle w:val="CodeInline"/>
        </w:rPr>
        <w:t>endregion</w:t>
      </w:r>
      <w:proofErr w:type="spellEnd"/>
      <w:r w:rsidRPr="00B77A33">
        <w:rPr>
          <w:rStyle w:val="CodeInline"/>
        </w:rPr>
        <w:br/>
        <w:t>    }</w:t>
      </w:r>
      <w:r w:rsidRPr="00B77A33">
        <w:rPr>
          <w:rStyle w:val="CodeInline"/>
        </w:rPr>
        <w:br/>
        <w:t>}</w:t>
      </w:r>
    </w:p>
    <w:p w14:paraId="24EEB226" w14:textId="56C61B7D" w:rsidR="00B77A33" w:rsidRDefault="00B77A33" w:rsidP="00B77A33">
      <w:pPr>
        <w:pStyle w:val="Normal-indent"/>
      </w:pPr>
      <w:r>
        <w:t>The above code exposes the public and private CloudKit databases as shortcuts to make them easier to work with in the rest of the application.</w:t>
      </w:r>
    </w:p>
    <w:p w14:paraId="69EA2624" w14:textId="31B1342F" w:rsidR="00B77A33" w:rsidRDefault="00B77A33" w:rsidP="00B77A33">
      <w:pPr>
        <w:pStyle w:val="Normal-indent"/>
      </w:pPr>
      <w:r>
        <w:t>Next, add the following code to any view or view container that will be using CloudKit:</w:t>
      </w:r>
    </w:p>
    <w:p w14:paraId="074E5A67" w14:textId="77777777" w:rsidR="00A4154D" w:rsidRPr="00A4154D" w:rsidRDefault="00A4154D" w:rsidP="00B77A33">
      <w:pPr>
        <w:pStyle w:val="Normal-indent"/>
        <w:rPr>
          <w:rStyle w:val="CodeInline"/>
        </w:rPr>
      </w:pPr>
      <w:proofErr w:type="gramStart"/>
      <w:r w:rsidRPr="00A4154D">
        <w:rPr>
          <w:rStyle w:val="CodeInline"/>
        </w:rPr>
        <w:t>using</w:t>
      </w:r>
      <w:proofErr w:type="gramEnd"/>
      <w:r w:rsidRPr="00A4154D">
        <w:rPr>
          <w:rStyle w:val="CodeInline"/>
        </w:rPr>
        <w:t> </w:t>
      </w:r>
      <w:proofErr w:type="spellStart"/>
      <w:r w:rsidRPr="00A4154D">
        <w:rPr>
          <w:rStyle w:val="CodeInline"/>
        </w:rPr>
        <w:t>MonoTouch.CloudKit</w:t>
      </w:r>
      <w:proofErr w:type="spellEnd"/>
      <w:r w:rsidRPr="00A4154D">
        <w:rPr>
          <w:rStyle w:val="CodeInline"/>
        </w:rPr>
        <w:t>;</w:t>
      </w:r>
      <w:r w:rsidRPr="00A4154D">
        <w:rPr>
          <w:rStyle w:val="CodeInline"/>
        </w:rPr>
        <w:br/>
      </w:r>
      <w:r w:rsidRPr="00A4154D">
        <w:rPr>
          <w:rStyle w:val="CodeInline"/>
          <w:rFonts w:hint="eastAsia"/>
        </w:rPr>
        <w:t>…</w:t>
      </w:r>
    </w:p>
    <w:p w14:paraId="09197BDB" w14:textId="63EED498" w:rsidR="00B77A33" w:rsidRDefault="00A4154D" w:rsidP="00B77A33">
      <w:pPr>
        <w:pStyle w:val="Normal-indent"/>
      </w:pPr>
      <w:r w:rsidRPr="00A4154D">
        <w:rPr>
          <w:rStyle w:val="CodeInline"/>
        </w:rPr>
        <w:br/>
        <w:t>#</w:t>
      </w:r>
      <w:proofErr w:type="gramStart"/>
      <w:r w:rsidRPr="00A4154D">
        <w:rPr>
          <w:rStyle w:val="CodeInline"/>
        </w:rPr>
        <w:t>region</w:t>
      </w:r>
      <w:proofErr w:type="gramEnd"/>
      <w:r w:rsidRPr="00A4154D">
        <w:rPr>
          <w:rStyle w:val="CodeInline"/>
        </w:rPr>
        <w:t> Computed Properties</w:t>
      </w:r>
      <w:r w:rsidRPr="00A4154D">
        <w:rPr>
          <w:rStyle w:val="CodeInline"/>
        </w:rPr>
        <w:br/>
        <w:t>/// &lt;summary&gt;</w:t>
      </w:r>
      <w:r w:rsidRPr="00A4154D">
        <w:rPr>
          <w:rStyle w:val="CodeInline"/>
        </w:rPr>
        <w:br/>
        <w:t>/// Returns the delegate of the current running application</w:t>
      </w:r>
      <w:r w:rsidRPr="00A4154D">
        <w:rPr>
          <w:rStyle w:val="CodeInline"/>
        </w:rPr>
        <w:br/>
        <w:t>/// &lt;/summary&gt;</w:t>
      </w:r>
      <w:r w:rsidRPr="00A4154D">
        <w:rPr>
          <w:rStyle w:val="CodeInline"/>
        </w:rPr>
        <w:br/>
        <w:t>/// &lt;value&gt;The this app.&lt;/value&gt;</w:t>
      </w:r>
      <w:r w:rsidRPr="00A4154D">
        <w:rPr>
          <w:rStyle w:val="CodeInline"/>
        </w:rPr>
        <w:br/>
        <w:t>public </w:t>
      </w:r>
      <w:proofErr w:type="spellStart"/>
      <w:r w:rsidRPr="00A4154D">
        <w:rPr>
          <w:rStyle w:val="CodeInline"/>
        </w:rPr>
        <w:t>AppDelegate</w:t>
      </w:r>
      <w:proofErr w:type="spellEnd"/>
      <w:r w:rsidRPr="00A4154D">
        <w:rPr>
          <w:rStyle w:val="CodeInline"/>
        </w:rPr>
        <w:t> </w:t>
      </w:r>
      <w:proofErr w:type="spellStart"/>
      <w:r w:rsidRPr="00A4154D">
        <w:rPr>
          <w:rStyle w:val="CodeInline"/>
        </w:rPr>
        <w:t>ThisApp</w:t>
      </w:r>
      <w:proofErr w:type="spellEnd"/>
      <w:r w:rsidRPr="00A4154D">
        <w:rPr>
          <w:rStyle w:val="CodeInline"/>
        </w:rPr>
        <w:t> {</w:t>
      </w:r>
      <w:r w:rsidRPr="00A4154D">
        <w:rPr>
          <w:rStyle w:val="CodeInline"/>
        </w:rPr>
        <w:br/>
        <w:t>    get { return (</w:t>
      </w:r>
      <w:proofErr w:type="spellStart"/>
      <w:r w:rsidRPr="00A4154D">
        <w:rPr>
          <w:rStyle w:val="CodeInline"/>
        </w:rPr>
        <w:t>AppDelegate</w:t>
      </w:r>
      <w:proofErr w:type="spellEnd"/>
      <w:r w:rsidRPr="00A4154D">
        <w:rPr>
          <w:rStyle w:val="CodeInline"/>
        </w:rPr>
        <w:t>)</w:t>
      </w:r>
      <w:proofErr w:type="spellStart"/>
      <w:r w:rsidRPr="00A4154D">
        <w:rPr>
          <w:rStyle w:val="CodeInline"/>
        </w:rPr>
        <w:t>UIApplication.SharedApplication.Delegate</w:t>
      </w:r>
      <w:proofErr w:type="spellEnd"/>
      <w:r w:rsidRPr="00A4154D">
        <w:rPr>
          <w:rStyle w:val="CodeInline"/>
        </w:rPr>
        <w:t>; }</w:t>
      </w:r>
      <w:r w:rsidRPr="00A4154D">
        <w:rPr>
          <w:rStyle w:val="CodeInline"/>
        </w:rPr>
        <w:br/>
        <w:t>}</w:t>
      </w:r>
      <w:r w:rsidRPr="00A4154D">
        <w:rPr>
          <w:rStyle w:val="CodeInline"/>
        </w:rPr>
        <w:br/>
        <w:t>#</w:t>
      </w:r>
      <w:proofErr w:type="spellStart"/>
      <w:r w:rsidRPr="00A4154D">
        <w:rPr>
          <w:rStyle w:val="CodeInline"/>
        </w:rPr>
        <w:t>endregion</w:t>
      </w:r>
      <w:proofErr w:type="spellEnd"/>
    </w:p>
    <w:p w14:paraId="68D3F7A7" w14:textId="5C5EA761" w:rsidR="00A4154D" w:rsidRDefault="00A4154D" w:rsidP="00B77A33">
      <w:pPr>
        <w:pStyle w:val="Normal-indent"/>
      </w:pPr>
      <w:r>
        <w:t xml:space="preserve">This adds a shortcut to get to the </w:t>
      </w:r>
      <w:proofErr w:type="spellStart"/>
      <w:r w:rsidRPr="00A4154D">
        <w:rPr>
          <w:rStyle w:val="CodeInline"/>
        </w:rPr>
        <w:t>AppDelegate</w:t>
      </w:r>
      <w:proofErr w:type="spellEnd"/>
      <w:r>
        <w:t xml:space="preserve"> and access the public and private database shortcuts created above.</w:t>
      </w:r>
    </w:p>
    <w:p w14:paraId="36481E1D" w14:textId="25C5E1FE" w:rsidR="00A4154D" w:rsidRPr="00B77A33" w:rsidRDefault="00A4154D" w:rsidP="00B77A33">
      <w:pPr>
        <w:pStyle w:val="Normal-indent"/>
      </w:pPr>
      <w:r>
        <w:t xml:space="preserve">With this code in place, let’s take a look at implementing the CloudKit Convenience API in a Xamarin iOS 8 </w:t>
      </w:r>
      <w:proofErr w:type="gramStart"/>
      <w:r>
        <w:t>application</w:t>
      </w:r>
      <w:proofErr w:type="gramEnd"/>
      <w:r>
        <w:t>.</w:t>
      </w:r>
    </w:p>
    <w:p w14:paraId="0AE2FB38" w14:textId="40CC452C" w:rsidR="00E53F96" w:rsidRDefault="00E53F96" w:rsidP="00E53F96">
      <w:pPr>
        <w:pStyle w:val="Heading3"/>
      </w:pPr>
      <w:r>
        <w:t>Saving a Record</w:t>
      </w:r>
    </w:p>
    <w:p w14:paraId="77867ACE" w14:textId="5C4F4087" w:rsidR="00E53F96" w:rsidRDefault="00910F24" w:rsidP="00E53F96">
      <w:pPr>
        <w:pStyle w:val="Normal-indent"/>
      </w:pPr>
      <w:r>
        <w:t>Using the pattern presented above when discussing Records, the following code will create a new record and use the Convenience API to save it to the public database:</w:t>
      </w:r>
    </w:p>
    <w:p w14:paraId="073FBDAA" w14:textId="77777777" w:rsidR="00910F24" w:rsidRDefault="00910F24" w:rsidP="00E53F96">
      <w:pPr>
        <w:pStyle w:val="Normal-indent"/>
        <w:rPr>
          <w:rStyle w:val="CodeInline"/>
        </w:rPr>
      </w:pPr>
      <w:proofErr w:type="gramStart"/>
      <w:r w:rsidRPr="00910F24">
        <w:rPr>
          <w:rStyle w:val="CodeInline"/>
        </w:rPr>
        <w:t>private</w:t>
      </w:r>
      <w:proofErr w:type="gramEnd"/>
      <w:r w:rsidRPr="00910F24">
        <w:rPr>
          <w:rStyle w:val="CodeInline"/>
        </w:rPr>
        <w:t> </w:t>
      </w:r>
      <w:proofErr w:type="spellStart"/>
      <w:r w:rsidRPr="00910F24">
        <w:rPr>
          <w:rStyle w:val="CodeInline"/>
        </w:rPr>
        <w:t>const</w:t>
      </w:r>
      <w:proofErr w:type="spellEnd"/>
      <w:r w:rsidRPr="00910F24">
        <w:rPr>
          <w:rStyle w:val="CodeInline"/>
        </w:rPr>
        <w:t> string </w:t>
      </w:r>
      <w:proofErr w:type="spellStart"/>
      <w:r w:rsidRPr="00910F24">
        <w:rPr>
          <w:rStyle w:val="CodeInline"/>
        </w:rPr>
        <w:t>ReferenceItemRecordName</w:t>
      </w:r>
      <w:proofErr w:type="spellEnd"/>
      <w:r w:rsidRPr="00910F24">
        <w:rPr>
          <w:rStyle w:val="CodeInline"/>
        </w:rPr>
        <w:t> = "</w:t>
      </w:r>
      <w:proofErr w:type="spellStart"/>
      <w:r w:rsidRPr="00910F24">
        <w:rPr>
          <w:rStyle w:val="CodeInline"/>
        </w:rPr>
        <w:t>ReferenceItems</w:t>
      </w:r>
      <w:proofErr w:type="spellEnd"/>
      <w:r w:rsidRPr="00910F24">
        <w:rPr>
          <w:rStyle w:val="CodeInline"/>
        </w:rPr>
        <w:t>";</w:t>
      </w:r>
    </w:p>
    <w:p w14:paraId="2F795218" w14:textId="2FD0BDD5" w:rsidR="00910F24" w:rsidRPr="00910F24" w:rsidRDefault="00910F24" w:rsidP="00E53F96">
      <w:pPr>
        <w:pStyle w:val="Normal-indent"/>
        <w:rPr>
          <w:rStyle w:val="CodeInline"/>
        </w:rPr>
      </w:pPr>
      <w:r>
        <w:rPr>
          <w:rStyle w:val="CodeInline"/>
        </w:rPr>
        <w:t>…</w:t>
      </w:r>
      <w:r w:rsidRPr="00910F24">
        <w:rPr>
          <w:rStyle w:val="CodeInline"/>
        </w:rPr>
        <w:br/>
      </w:r>
      <w:r w:rsidRPr="00910F24">
        <w:rPr>
          <w:rStyle w:val="CodeInline"/>
        </w:rPr>
        <w:br/>
        <w:t>// Create a new record</w:t>
      </w:r>
      <w:r w:rsidRPr="00910F24">
        <w:rPr>
          <w:rStyle w:val="CodeInline"/>
        </w:rPr>
        <w:br/>
      </w:r>
      <w:proofErr w:type="spellStart"/>
      <w:r w:rsidRPr="00910F24">
        <w:rPr>
          <w:rStyle w:val="CodeInline"/>
        </w:rPr>
        <w:lastRenderedPageBreak/>
        <w:t>var</w:t>
      </w:r>
      <w:proofErr w:type="spellEnd"/>
      <w:r w:rsidRPr="00910F24">
        <w:rPr>
          <w:rStyle w:val="CodeInline"/>
        </w:rPr>
        <w:t> </w:t>
      </w:r>
      <w:proofErr w:type="spellStart"/>
      <w:r w:rsidRPr="00910F24">
        <w:rPr>
          <w:rStyle w:val="CodeInline"/>
        </w:rPr>
        <w:t>newRecord</w:t>
      </w:r>
      <w:proofErr w:type="spellEnd"/>
      <w:r w:rsidRPr="00910F24">
        <w:rPr>
          <w:rStyle w:val="CodeInline"/>
        </w:rPr>
        <w:t> = new </w:t>
      </w:r>
      <w:proofErr w:type="spellStart"/>
      <w:r w:rsidRPr="00910F24">
        <w:rPr>
          <w:rStyle w:val="CodeInline"/>
        </w:rPr>
        <w:t>CKRecord</w:t>
      </w:r>
      <w:proofErr w:type="spellEnd"/>
      <w:r w:rsidRPr="00910F24">
        <w:rPr>
          <w:rStyle w:val="CodeInline"/>
        </w:rPr>
        <w:t> (</w:t>
      </w:r>
      <w:proofErr w:type="spellStart"/>
      <w:r w:rsidRPr="00910F24">
        <w:rPr>
          <w:rStyle w:val="CodeInline"/>
        </w:rPr>
        <w:t>ReferenceItemRecordName</w:t>
      </w:r>
      <w:proofErr w:type="spellEnd"/>
      <w:r w:rsidRPr="00910F24">
        <w:rPr>
          <w:rStyle w:val="CodeInline"/>
        </w:rPr>
        <w:t>);</w:t>
      </w:r>
      <w:r w:rsidRPr="00910F24">
        <w:rPr>
          <w:rStyle w:val="CodeInline"/>
        </w:rPr>
        <w:br/>
      </w:r>
      <w:proofErr w:type="spellStart"/>
      <w:r w:rsidRPr="00910F24">
        <w:rPr>
          <w:rStyle w:val="CodeInline"/>
        </w:rPr>
        <w:t>newRecord</w:t>
      </w:r>
      <w:proofErr w:type="spellEnd"/>
      <w:r w:rsidRPr="00910F24">
        <w:rPr>
          <w:rStyle w:val="CodeInline"/>
        </w:rPr>
        <w:t> ["name"] = (</w:t>
      </w:r>
      <w:proofErr w:type="spellStart"/>
      <w:proofErr w:type="gramStart"/>
      <w:r w:rsidRPr="00910F24">
        <w:rPr>
          <w:rStyle w:val="CodeInline"/>
        </w:rPr>
        <w:t>NSString</w:t>
      </w:r>
      <w:proofErr w:type="spellEnd"/>
      <w:r w:rsidRPr="00910F24">
        <w:rPr>
          <w:rStyle w:val="CodeInline"/>
        </w:rPr>
        <w:t>)</w:t>
      </w:r>
      <w:proofErr w:type="spellStart"/>
      <w:r w:rsidRPr="00910F24">
        <w:rPr>
          <w:rStyle w:val="CodeInline"/>
        </w:rPr>
        <w:t>nameTextField.Text</w:t>
      </w:r>
      <w:proofErr w:type="spellEnd"/>
      <w:proofErr w:type="gramEnd"/>
      <w:r w:rsidRPr="00910F24">
        <w:rPr>
          <w:rStyle w:val="CodeInline"/>
        </w:rPr>
        <w:t>;</w:t>
      </w:r>
      <w:r w:rsidRPr="00910F24">
        <w:rPr>
          <w:rStyle w:val="CodeInline"/>
        </w:rPr>
        <w:br/>
      </w:r>
      <w:r w:rsidRPr="00910F24">
        <w:rPr>
          <w:rStyle w:val="CodeInline"/>
        </w:rPr>
        <w:br/>
        <w:t>// Save it to the database</w:t>
      </w:r>
      <w:r w:rsidRPr="00910F24">
        <w:rPr>
          <w:rStyle w:val="CodeInline"/>
        </w:rPr>
        <w:br/>
      </w:r>
      <w:proofErr w:type="spellStart"/>
      <w:r w:rsidRPr="00910F24">
        <w:rPr>
          <w:rStyle w:val="CodeInline"/>
        </w:rPr>
        <w:t>ThisApp.PublicDatabase.SaveRecord</w:t>
      </w:r>
      <w:proofErr w:type="spellEnd"/>
      <w:r w:rsidRPr="00910F24">
        <w:rPr>
          <w:rStyle w:val="CodeInline"/>
        </w:rPr>
        <w:t>(</w:t>
      </w:r>
      <w:proofErr w:type="spellStart"/>
      <w:r w:rsidRPr="00910F24">
        <w:rPr>
          <w:rStyle w:val="CodeInline"/>
        </w:rPr>
        <w:t>newRecord</w:t>
      </w:r>
      <w:proofErr w:type="spellEnd"/>
      <w:r w:rsidRPr="00910F24">
        <w:rPr>
          <w:rStyle w:val="CodeInline"/>
        </w:rPr>
        <w:t>, (</w:t>
      </w:r>
      <w:proofErr w:type="spellStart"/>
      <w:r w:rsidRPr="00910F24">
        <w:rPr>
          <w:rStyle w:val="CodeInline"/>
        </w:rPr>
        <w:t>record,err</w:t>
      </w:r>
      <w:proofErr w:type="spellEnd"/>
      <w:r w:rsidRPr="00910F24">
        <w:rPr>
          <w:rStyle w:val="CodeInline"/>
        </w:rPr>
        <w:t>) =&gt; {</w:t>
      </w:r>
      <w:r w:rsidRPr="00910F24">
        <w:rPr>
          <w:rStyle w:val="CodeInline"/>
        </w:rPr>
        <w:br/>
        <w:t>    // Was there an error?</w:t>
      </w:r>
      <w:r w:rsidRPr="00910F24">
        <w:rPr>
          <w:rStyle w:val="CodeInline"/>
        </w:rPr>
        <w:br/>
        <w:t>    </w:t>
      </w:r>
      <w:proofErr w:type="gramStart"/>
      <w:r w:rsidRPr="00910F24">
        <w:rPr>
          <w:rStyle w:val="CodeInline"/>
        </w:rPr>
        <w:t>if</w:t>
      </w:r>
      <w:proofErr w:type="gramEnd"/>
      <w:r w:rsidRPr="00910F24">
        <w:rPr>
          <w:rStyle w:val="CodeInline"/>
        </w:rPr>
        <w:t> (err!=null) {</w:t>
      </w:r>
      <w:r w:rsidRPr="00910F24">
        <w:rPr>
          <w:rStyle w:val="CodeInline"/>
        </w:rPr>
        <w:br/>
        <w:t>        ...</w:t>
      </w:r>
      <w:r w:rsidRPr="00910F24">
        <w:rPr>
          <w:rStyle w:val="CodeInline"/>
        </w:rPr>
        <w:br/>
        <w:t>    }</w:t>
      </w:r>
      <w:r w:rsidRPr="00910F24">
        <w:rPr>
          <w:rStyle w:val="CodeInline"/>
        </w:rPr>
        <w:br/>
        <w:t>});</w:t>
      </w:r>
    </w:p>
    <w:p w14:paraId="676B64C4" w14:textId="61AA7416" w:rsidR="00910F24" w:rsidRDefault="008E1F0F" w:rsidP="00E53F96">
      <w:pPr>
        <w:pStyle w:val="Normal-indent"/>
      </w:pPr>
      <w:r>
        <w:t>Three</w:t>
      </w:r>
      <w:r w:rsidR="00910F24">
        <w:t xml:space="preserve"> things to note about the above code:</w:t>
      </w:r>
    </w:p>
    <w:p w14:paraId="760F6E84" w14:textId="6DDF23AF" w:rsidR="00910F24" w:rsidRDefault="00910F24" w:rsidP="00910F24">
      <w:pPr>
        <w:pStyle w:val="Normal-indent"/>
        <w:numPr>
          <w:ilvl w:val="0"/>
          <w:numId w:val="12"/>
        </w:numPr>
      </w:pPr>
      <w:r>
        <w:t xml:space="preserve">By calling the </w:t>
      </w:r>
      <w:proofErr w:type="spellStart"/>
      <w:r w:rsidRPr="00447AC4">
        <w:rPr>
          <w:rStyle w:val="CodeInline"/>
        </w:rPr>
        <w:t>SaveRecord</w:t>
      </w:r>
      <w:proofErr w:type="spellEnd"/>
      <w:r>
        <w:t xml:space="preserve"> method of the </w:t>
      </w:r>
      <w:proofErr w:type="spellStart"/>
      <w:r w:rsidRPr="00447AC4">
        <w:rPr>
          <w:rStyle w:val="CodeInline"/>
        </w:rPr>
        <w:t>PublicDatabase</w:t>
      </w:r>
      <w:proofErr w:type="spellEnd"/>
      <w:r>
        <w:t xml:space="preserve">, the developer doesn’t have to specify how the data is sent, what Zone it’s being written to, etc. </w:t>
      </w:r>
      <w:r w:rsidR="009B62EF">
        <w:t>The Convenience API is taking care of all of those details itself.</w:t>
      </w:r>
    </w:p>
    <w:p w14:paraId="43FA215F" w14:textId="7112918F" w:rsidR="009B62EF" w:rsidRDefault="009B62EF" w:rsidP="00910F24">
      <w:pPr>
        <w:pStyle w:val="Normal-indent"/>
        <w:numPr>
          <w:ilvl w:val="0"/>
          <w:numId w:val="12"/>
        </w:numPr>
      </w:pPr>
      <w:r>
        <w:t xml:space="preserve">The call is asynchronous and provides a callback </w:t>
      </w:r>
      <w:r w:rsidR="00447AC4">
        <w:t xml:space="preserve">routine </w:t>
      </w:r>
      <w:r>
        <w:t>when the call completes either with success or failure.</w:t>
      </w:r>
      <w:r w:rsidR="00BE4FB5">
        <w:t xml:space="preserve"> If the call fails, a</w:t>
      </w:r>
      <w:r w:rsidR="00447AC4">
        <w:t>n</w:t>
      </w:r>
      <w:r w:rsidR="00BE4FB5">
        <w:t xml:space="preserve"> error message will be provided.</w:t>
      </w:r>
    </w:p>
    <w:p w14:paraId="63346C85" w14:textId="0B2C5889" w:rsidR="008E1F0F" w:rsidRDefault="008E1F0F" w:rsidP="00910F24">
      <w:pPr>
        <w:pStyle w:val="Normal-indent"/>
        <w:numPr>
          <w:ilvl w:val="0"/>
          <w:numId w:val="12"/>
        </w:numPr>
      </w:pPr>
      <w:r>
        <w:t>CloudKit does not provide local storage</w:t>
      </w:r>
      <w:r w:rsidR="00BE4FB5">
        <w:t>/persistence;</w:t>
      </w:r>
      <w:r>
        <w:t xml:space="preserve"> it is a transfer medium only. So when a request is made to save a Record, it is immediately sent to the iCloud servers.</w:t>
      </w:r>
    </w:p>
    <w:p w14:paraId="3F4D41EE" w14:textId="4F10A77E" w:rsidR="00BE4FB5" w:rsidRPr="00E53F96" w:rsidRDefault="00BB5455" w:rsidP="00BB5455">
      <w:pPr>
        <w:pStyle w:val="NoteParagraph"/>
      </w:pPr>
      <w:r w:rsidRPr="00BB5455">
        <w:rPr>
          <w:b/>
        </w:rPr>
        <w:t>Note</w:t>
      </w:r>
      <w:r>
        <w:t xml:space="preserve">: </w:t>
      </w:r>
      <w:r w:rsidR="00BE4FB5">
        <w:t>Because of the “</w:t>
      </w:r>
      <w:proofErr w:type="spellStart"/>
      <w:r w:rsidR="00BE4FB5">
        <w:t>lossy</w:t>
      </w:r>
      <w:proofErr w:type="spellEnd"/>
      <w:r w:rsidR="00BE4FB5">
        <w:t xml:space="preserve">” nature of mobile network communications, </w:t>
      </w:r>
      <w:r>
        <w:t xml:space="preserve">where </w:t>
      </w:r>
      <w:r w:rsidR="00BE4FB5">
        <w:t>connections</w:t>
      </w:r>
      <w:r>
        <w:t xml:space="preserve"> are</w:t>
      </w:r>
      <w:r w:rsidR="00BE4FB5">
        <w:t xml:space="preserve"> constantly being dropped or interrupted, one of the first considerations the developer must make when working with CloudKit is error handling.</w:t>
      </w:r>
    </w:p>
    <w:p w14:paraId="7439A213" w14:textId="620BBA12" w:rsidR="000B046D" w:rsidRDefault="000B046D" w:rsidP="000B046D">
      <w:pPr>
        <w:pStyle w:val="Heading3"/>
      </w:pPr>
      <w:r>
        <w:t>Fetching a Record</w:t>
      </w:r>
    </w:p>
    <w:p w14:paraId="70671BE6" w14:textId="09B0AC5A" w:rsidR="00447AC4" w:rsidRDefault="00447AC4" w:rsidP="00447AC4">
      <w:pPr>
        <w:pStyle w:val="Normal-indent"/>
      </w:pPr>
      <w:r>
        <w:t>With a Record created and successfully stored on the iCloud server, use the following code to retrieve the record:</w:t>
      </w:r>
    </w:p>
    <w:p w14:paraId="3EA6379F" w14:textId="55DF207A" w:rsidR="00447AC4" w:rsidRPr="00511A6C" w:rsidRDefault="00511A6C" w:rsidP="00447AC4">
      <w:pPr>
        <w:pStyle w:val="Normal-indent"/>
        <w:rPr>
          <w:rStyle w:val="CodeInline"/>
        </w:rPr>
      </w:pPr>
      <w:r w:rsidRPr="00511A6C">
        <w:rPr>
          <w:rStyle w:val="CodeInline"/>
        </w:rPr>
        <w:t>// Create a record ID and fetch the record from the database</w:t>
      </w:r>
      <w:r w:rsidRPr="00511A6C">
        <w:rPr>
          <w:rStyle w:val="CodeInline"/>
        </w:rPr>
        <w:br/>
      </w:r>
      <w:proofErr w:type="spellStart"/>
      <w:r w:rsidRPr="00511A6C">
        <w:rPr>
          <w:rStyle w:val="CodeInline"/>
        </w:rPr>
        <w:t>var</w:t>
      </w:r>
      <w:proofErr w:type="spellEnd"/>
      <w:r w:rsidRPr="00511A6C">
        <w:rPr>
          <w:rStyle w:val="CodeInline"/>
        </w:rPr>
        <w:t> </w:t>
      </w:r>
      <w:proofErr w:type="spellStart"/>
      <w:r w:rsidRPr="00511A6C">
        <w:rPr>
          <w:rStyle w:val="CodeInline"/>
        </w:rPr>
        <w:t>recordID</w:t>
      </w:r>
      <w:proofErr w:type="spellEnd"/>
      <w:r w:rsidRPr="00511A6C">
        <w:rPr>
          <w:rStyle w:val="CodeInline"/>
        </w:rPr>
        <w:t> = new </w:t>
      </w:r>
      <w:proofErr w:type="spellStart"/>
      <w:proofErr w:type="gramStart"/>
      <w:r w:rsidRPr="00511A6C">
        <w:rPr>
          <w:rStyle w:val="CodeInline"/>
        </w:rPr>
        <w:t>CKRecordID</w:t>
      </w:r>
      <w:proofErr w:type="spellEnd"/>
      <w:r w:rsidRPr="00511A6C">
        <w:rPr>
          <w:rStyle w:val="CodeInline"/>
        </w:rPr>
        <w:t>(</w:t>
      </w:r>
      <w:proofErr w:type="gramEnd"/>
      <w:r w:rsidRPr="00511A6C">
        <w:rPr>
          <w:rStyle w:val="CodeInline"/>
        </w:rPr>
        <w:t>"</w:t>
      </w:r>
      <w:proofErr w:type="spellStart"/>
      <w:r w:rsidRPr="00511A6C">
        <w:rPr>
          <w:rStyle w:val="CodeInline"/>
        </w:rPr>
        <w:t>MyRecordName</w:t>
      </w:r>
      <w:proofErr w:type="spellEnd"/>
      <w:r w:rsidRPr="00511A6C">
        <w:rPr>
          <w:rStyle w:val="CodeInline"/>
        </w:rPr>
        <w:t>");</w:t>
      </w:r>
      <w:r w:rsidRPr="00511A6C">
        <w:rPr>
          <w:rStyle w:val="CodeInline"/>
        </w:rPr>
        <w:br/>
      </w:r>
      <w:proofErr w:type="spellStart"/>
      <w:r w:rsidRPr="00511A6C">
        <w:rPr>
          <w:rStyle w:val="CodeInline"/>
        </w:rPr>
        <w:t>ThisApp.PublicDatabase.FetchRecord</w:t>
      </w:r>
      <w:proofErr w:type="spellEnd"/>
      <w:r w:rsidRPr="00511A6C">
        <w:rPr>
          <w:rStyle w:val="CodeInline"/>
        </w:rPr>
        <w:t>(</w:t>
      </w:r>
      <w:proofErr w:type="spellStart"/>
      <w:r w:rsidRPr="00511A6C">
        <w:rPr>
          <w:rStyle w:val="CodeInline"/>
        </w:rPr>
        <w:t>recordID</w:t>
      </w:r>
      <w:proofErr w:type="spellEnd"/>
      <w:r w:rsidRPr="00511A6C">
        <w:rPr>
          <w:rStyle w:val="CodeInline"/>
        </w:rPr>
        <w:t>,(</w:t>
      </w:r>
      <w:proofErr w:type="spellStart"/>
      <w:r w:rsidRPr="00511A6C">
        <w:rPr>
          <w:rStyle w:val="CodeInline"/>
        </w:rPr>
        <w:t>record,err</w:t>
      </w:r>
      <w:proofErr w:type="spellEnd"/>
      <w:r w:rsidRPr="00511A6C">
        <w:rPr>
          <w:rStyle w:val="CodeInline"/>
        </w:rPr>
        <w:t>) =&gt;{</w:t>
      </w:r>
      <w:r w:rsidRPr="00511A6C">
        <w:rPr>
          <w:rStyle w:val="CodeInline"/>
        </w:rPr>
        <w:br/>
        <w:t>    // Was there an error?</w:t>
      </w:r>
      <w:r w:rsidRPr="00511A6C">
        <w:rPr>
          <w:rStyle w:val="CodeInline"/>
        </w:rPr>
        <w:br/>
        <w:t>    </w:t>
      </w:r>
      <w:proofErr w:type="gramStart"/>
      <w:r w:rsidRPr="00511A6C">
        <w:rPr>
          <w:rStyle w:val="CodeInline"/>
        </w:rPr>
        <w:t>if</w:t>
      </w:r>
      <w:proofErr w:type="gramEnd"/>
      <w:r w:rsidRPr="00511A6C">
        <w:rPr>
          <w:rStyle w:val="CodeInline"/>
        </w:rPr>
        <w:t> (err!=null) {</w:t>
      </w:r>
      <w:r w:rsidRPr="00511A6C">
        <w:rPr>
          <w:rStyle w:val="CodeInline"/>
        </w:rPr>
        <w:br/>
      </w:r>
      <w:r w:rsidRPr="00511A6C">
        <w:rPr>
          <w:rStyle w:val="CodeInline"/>
        </w:rPr>
        <w:br/>
        <w:t>    }</w:t>
      </w:r>
      <w:r w:rsidRPr="00511A6C">
        <w:rPr>
          <w:rStyle w:val="CodeInline"/>
        </w:rPr>
        <w:br/>
        <w:t>});</w:t>
      </w:r>
    </w:p>
    <w:p w14:paraId="59D0A726" w14:textId="703F9B6F" w:rsidR="00447AC4" w:rsidRDefault="00511A6C" w:rsidP="00447AC4">
      <w:pPr>
        <w:pStyle w:val="Normal-indent"/>
      </w:pPr>
      <w:r>
        <w:t>Just like saving the Record, the above code is asynchronous, simple and requires great error handling.</w:t>
      </w:r>
    </w:p>
    <w:p w14:paraId="53D3B3A0" w14:textId="4E856BFC" w:rsidR="00FB3C1D" w:rsidRDefault="00E7297D" w:rsidP="00E7297D">
      <w:pPr>
        <w:pStyle w:val="Heading3"/>
      </w:pPr>
      <w:r>
        <w:t>Updating a Record</w:t>
      </w:r>
    </w:p>
    <w:p w14:paraId="6F8C88E5" w14:textId="0D811F5C" w:rsidR="00E7297D" w:rsidRDefault="007D7F26" w:rsidP="00447AC4">
      <w:pPr>
        <w:pStyle w:val="Normal-indent"/>
      </w:pPr>
      <w:r>
        <w:t>After a Record has been fetched from the iCloud servers, the following code can be used to modify the Record and save the changes back to the database:</w:t>
      </w:r>
    </w:p>
    <w:p w14:paraId="28563021" w14:textId="65A9FEDE" w:rsidR="007D7F26" w:rsidRDefault="007C2A74" w:rsidP="00447AC4">
      <w:pPr>
        <w:pStyle w:val="Normal-indent"/>
      </w:pPr>
      <w:r w:rsidRPr="00A22949">
        <w:rPr>
          <w:rStyle w:val="CodeInline"/>
        </w:rPr>
        <w:t>// Create a record ID and fetch the record from the database</w:t>
      </w:r>
      <w:r>
        <w:rPr>
          <w:rFonts w:ascii="Menlo" w:hAnsi="Menlo"/>
        </w:rPr>
        <w:br/>
      </w:r>
      <w:proofErr w:type="spellStart"/>
      <w:r w:rsidRPr="00A22949">
        <w:rPr>
          <w:rStyle w:val="CodeInline"/>
        </w:rPr>
        <w:t>var</w:t>
      </w:r>
      <w:proofErr w:type="spellEnd"/>
      <w:r w:rsidRPr="00A22949">
        <w:rPr>
          <w:rStyle w:val="CodeInline"/>
        </w:rPr>
        <w:t> </w:t>
      </w:r>
      <w:proofErr w:type="spellStart"/>
      <w:r w:rsidRPr="00A22949">
        <w:rPr>
          <w:rStyle w:val="CodeInline"/>
        </w:rPr>
        <w:t>recordID</w:t>
      </w:r>
      <w:proofErr w:type="spellEnd"/>
      <w:r w:rsidRPr="00A22949">
        <w:rPr>
          <w:rStyle w:val="CodeInline"/>
        </w:rPr>
        <w:t> = new </w:t>
      </w:r>
      <w:proofErr w:type="spellStart"/>
      <w:proofErr w:type="gramStart"/>
      <w:r w:rsidRPr="00A22949">
        <w:rPr>
          <w:rStyle w:val="CodeInline"/>
        </w:rPr>
        <w:t>CKRecordID</w:t>
      </w:r>
      <w:proofErr w:type="spellEnd"/>
      <w:r w:rsidRPr="00A22949">
        <w:rPr>
          <w:rStyle w:val="CodeInline"/>
        </w:rPr>
        <w:t>(</w:t>
      </w:r>
      <w:proofErr w:type="gramEnd"/>
      <w:r w:rsidRPr="00A22949">
        <w:rPr>
          <w:rStyle w:val="CodeInline"/>
        </w:rPr>
        <w:t>"</w:t>
      </w:r>
      <w:proofErr w:type="spellStart"/>
      <w:r w:rsidRPr="00A22949">
        <w:rPr>
          <w:rStyle w:val="CodeInline"/>
        </w:rPr>
        <w:t>MyRecordName</w:t>
      </w:r>
      <w:proofErr w:type="spellEnd"/>
      <w:r w:rsidRPr="00A22949">
        <w:rPr>
          <w:rStyle w:val="CodeInline"/>
        </w:rPr>
        <w:t>");</w:t>
      </w:r>
      <w:r w:rsidRPr="00A22949">
        <w:rPr>
          <w:rStyle w:val="CodeInline"/>
        </w:rPr>
        <w:br/>
      </w:r>
      <w:proofErr w:type="spellStart"/>
      <w:r w:rsidRPr="00A22949">
        <w:rPr>
          <w:rStyle w:val="CodeInline"/>
        </w:rPr>
        <w:t>ThisApp.PublicDatabase.FetchRecord</w:t>
      </w:r>
      <w:proofErr w:type="spellEnd"/>
      <w:r w:rsidRPr="00A22949">
        <w:rPr>
          <w:rStyle w:val="CodeInline"/>
        </w:rPr>
        <w:t>(</w:t>
      </w:r>
      <w:proofErr w:type="spellStart"/>
      <w:r w:rsidRPr="00A22949">
        <w:rPr>
          <w:rStyle w:val="CodeInline"/>
        </w:rPr>
        <w:t>recordID</w:t>
      </w:r>
      <w:proofErr w:type="spellEnd"/>
      <w:r w:rsidRPr="00A22949">
        <w:rPr>
          <w:rStyle w:val="CodeInline"/>
        </w:rPr>
        <w:t>,(</w:t>
      </w:r>
      <w:proofErr w:type="spellStart"/>
      <w:r w:rsidRPr="00A22949">
        <w:rPr>
          <w:rStyle w:val="CodeInline"/>
        </w:rPr>
        <w:t>record,err</w:t>
      </w:r>
      <w:proofErr w:type="spellEnd"/>
      <w:r w:rsidRPr="00A22949">
        <w:rPr>
          <w:rStyle w:val="CodeInline"/>
        </w:rPr>
        <w:t>) =&gt;{</w:t>
      </w:r>
      <w:r w:rsidRPr="00A22949">
        <w:rPr>
          <w:rStyle w:val="CodeInline"/>
        </w:rPr>
        <w:br/>
        <w:t>    // Was there an error?</w:t>
      </w:r>
      <w:r w:rsidRPr="00A22949">
        <w:rPr>
          <w:rStyle w:val="CodeInline"/>
        </w:rPr>
        <w:br/>
        <w:t>    </w:t>
      </w:r>
      <w:proofErr w:type="gramStart"/>
      <w:r w:rsidRPr="00A22949">
        <w:rPr>
          <w:rStyle w:val="CodeInline"/>
        </w:rPr>
        <w:t>if</w:t>
      </w:r>
      <w:proofErr w:type="gramEnd"/>
      <w:r w:rsidRPr="00A22949">
        <w:rPr>
          <w:rStyle w:val="CodeInline"/>
        </w:rPr>
        <w:t> (err!=null) {</w:t>
      </w:r>
      <w:r w:rsidRPr="00A22949">
        <w:rPr>
          <w:rStyle w:val="CodeInline"/>
        </w:rPr>
        <w:br/>
      </w:r>
      <w:r w:rsidRPr="00A22949">
        <w:rPr>
          <w:rStyle w:val="CodeInline"/>
        </w:rPr>
        <w:br/>
      </w:r>
      <w:r w:rsidRPr="00A22949">
        <w:rPr>
          <w:rStyle w:val="CodeInline"/>
        </w:rPr>
        <w:lastRenderedPageBreak/>
        <w:t>    } else {</w:t>
      </w:r>
      <w:r w:rsidRPr="00A22949">
        <w:rPr>
          <w:rStyle w:val="CodeInline"/>
        </w:rPr>
        <w:br/>
        <w:t>        // Modify the record</w:t>
      </w:r>
      <w:r w:rsidRPr="00A22949">
        <w:rPr>
          <w:rStyle w:val="CodeInline"/>
        </w:rPr>
        <w:br/>
        <w:t>        record["name"] = (</w:t>
      </w:r>
      <w:proofErr w:type="spellStart"/>
      <w:r w:rsidRPr="00A22949">
        <w:rPr>
          <w:rStyle w:val="CodeInline"/>
        </w:rPr>
        <w:t>NSString</w:t>
      </w:r>
      <w:proofErr w:type="spellEnd"/>
      <w:r w:rsidRPr="00A22949">
        <w:rPr>
          <w:rStyle w:val="CodeInline"/>
        </w:rPr>
        <w:t>)"New Name";</w:t>
      </w:r>
      <w:r w:rsidRPr="00A22949">
        <w:rPr>
          <w:rStyle w:val="CodeInline"/>
        </w:rPr>
        <w:br/>
      </w:r>
      <w:r w:rsidRPr="00A22949">
        <w:rPr>
          <w:rStyle w:val="CodeInline"/>
        </w:rPr>
        <w:br/>
        <w:t>        // Save changes to database</w:t>
      </w:r>
      <w:r w:rsidRPr="00A22949">
        <w:rPr>
          <w:rStyle w:val="CodeInline"/>
        </w:rPr>
        <w:br/>
        <w:t>        </w:t>
      </w:r>
      <w:proofErr w:type="spellStart"/>
      <w:r w:rsidRPr="00A22949">
        <w:rPr>
          <w:rStyle w:val="CodeInline"/>
        </w:rPr>
        <w:t>ThisApp.PublicDatabase.SaveRecord</w:t>
      </w:r>
      <w:proofErr w:type="spellEnd"/>
      <w:r w:rsidRPr="00A22949">
        <w:rPr>
          <w:rStyle w:val="CodeInline"/>
        </w:rPr>
        <w:t>(record, (</w:t>
      </w:r>
      <w:proofErr w:type="spellStart"/>
      <w:r w:rsidRPr="00A22949">
        <w:rPr>
          <w:rStyle w:val="CodeInline"/>
        </w:rPr>
        <w:t>r,e</w:t>
      </w:r>
      <w:proofErr w:type="spellEnd"/>
      <w:r w:rsidRPr="00A22949">
        <w:rPr>
          <w:rStyle w:val="CodeInline"/>
        </w:rPr>
        <w:t>) =&gt; {</w:t>
      </w:r>
      <w:r w:rsidRPr="00A22949">
        <w:rPr>
          <w:rStyle w:val="CodeInline"/>
        </w:rPr>
        <w:br/>
        <w:t>            // Was there an error?</w:t>
      </w:r>
      <w:r w:rsidRPr="00A22949">
        <w:rPr>
          <w:rStyle w:val="CodeInline"/>
        </w:rPr>
        <w:br/>
        <w:t>            </w:t>
      </w:r>
      <w:proofErr w:type="gramStart"/>
      <w:r w:rsidRPr="00A22949">
        <w:rPr>
          <w:rStyle w:val="CodeInline"/>
        </w:rPr>
        <w:t>if</w:t>
      </w:r>
      <w:proofErr w:type="gramEnd"/>
      <w:r w:rsidRPr="00A22949">
        <w:rPr>
          <w:rStyle w:val="CodeInline"/>
        </w:rPr>
        <w:t> (e!=null) {</w:t>
      </w:r>
      <w:r w:rsidRPr="00A22949">
        <w:rPr>
          <w:rStyle w:val="CodeInline"/>
        </w:rPr>
        <w:br/>
      </w:r>
      <w:r w:rsidRPr="00A22949">
        <w:rPr>
          <w:rStyle w:val="CodeInline"/>
        </w:rPr>
        <w:br/>
        <w:t>            }</w:t>
      </w:r>
      <w:r w:rsidRPr="00A22949">
        <w:rPr>
          <w:rStyle w:val="CodeInline"/>
        </w:rPr>
        <w:br/>
        <w:t>        });</w:t>
      </w:r>
      <w:r w:rsidRPr="00A22949">
        <w:rPr>
          <w:rStyle w:val="CodeInline"/>
        </w:rPr>
        <w:br/>
        <w:t>    }</w:t>
      </w:r>
      <w:r w:rsidRPr="00A22949">
        <w:rPr>
          <w:rStyle w:val="CodeInline"/>
        </w:rPr>
        <w:br/>
        <w:t>});</w:t>
      </w:r>
    </w:p>
    <w:p w14:paraId="2D9CB6D5" w14:textId="2389CB7B" w:rsidR="007D7F26" w:rsidRDefault="00A22949" w:rsidP="00447AC4">
      <w:pPr>
        <w:pStyle w:val="Normal-indent"/>
      </w:pPr>
      <w:proofErr w:type="gramStart"/>
      <w:r>
        <w:t xml:space="preserve">The </w:t>
      </w:r>
      <w:proofErr w:type="spellStart"/>
      <w:r w:rsidRPr="00A22949">
        <w:rPr>
          <w:rStyle w:val="CodeInline"/>
        </w:rPr>
        <w:t>FetchRecord</w:t>
      </w:r>
      <w:proofErr w:type="spellEnd"/>
      <w:r>
        <w:t xml:space="preserve"> method of the </w:t>
      </w:r>
      <w:proofErr w:type="spellStart"/>
      <w:r w:rsidRPr="00A22949">
        <w:rPr>
          <w:rStyle w:val="CodeInline"/>
        </w:rPr>
        <w:t>PublicDatabase</w:t>
      </w:r>
      <w:proofErr w:type="spellEnd"/>
      <w:r>
        <w:t xml:space="preserve"> returns a </w:t>
      </w:r>
      <w:proofErr w:type="spellStart"/>
      <w:r w:rsidRPr="00A22949">
        <w:rPr>
          <w:rStyle w:val="CodeInline"/>
        </w:rPr>
        <w:t>CKRecord</w:t>
      </w:r>
      <w:proofErr w:type="spellEnd"/>
      <w:r>
        <w:t xml:space="preserve"> if the call was successful.</w:t>
      </w:r>
      <w:proofErr w:type="gramEnd"/>
      <w:r>
        <w:t xml:space="preserve"> The application then modifies the Record and calls </w:t>
      </w:r>
      <w:proofErr w:type="spellStart"/>
      <w:r w:rsidRPr="00A22949">
        <w:rPr>
          <w:rStyle w:val="CodeInline"/>
        </w:rPr>
        <w:t>SaveRecord</w:t>
      </w:r>
      <w:proofErr w:type="spellEnd"/>
      <w:r>
        <w:t xml:space="preserve"> again to write the changes back to the database.</w:t>
      </w:r>
    </w:p>
    <w:p w14:paraId="5840A1A6" w14:textId="3584EF82" w:rsidR="0056771D" w:rsidRDefault="0056771D" w:rsidP="00447AC4">
      <w:pPr>
        <w:pStyle w:val="Normal-indent"/>
      </w:pPr>
      <w:r>
        <w:t>This section has shown the typical cycle that an application will use when working with the CloudKit Convenience API. The application will save Records to iCloud, retrieve those records from iCloud, modify the Records and save those changes back to iCloud.</w:t>
      </w:r>
    </w:p>
    <w:p w14:paraId="51692B5C" w14:textId="551A161F" w:rsidR="007F31AF" w:rsidRDefault="00B00D82" w:rsidP="00B00D82">
      <w:pPr>
        <w:pStyle w:val="Heading2"/>
      </w:pPr>
      <w:r>
        <w:t>Designing for Scalability</w:t>
      </w:r>
    </w:p>
    <w:p w14:paraId="05CF8870" w14:textId="10595E85" w:rsidR="00AF17B3" w:rsidRDefault="00B00D82" w:rsidP="00461DC0">
      <w:pPr>
        <w:pStyle w:val="Normal-indent"/>
      </w:pPr>
      <w:r>
        <w:t>So far this article has looked at storing and retrieving an application’s entire object model from</w:t>
      </w:r>
      <w:r w:rsidR="00AF17B3">
        <w:t xml:space="preserve"> the</w:t>
      </w:r>
      <w:r>
        <w:t xml:space="preserve"> iCloud</w:t>
      </w:r>
      <w:r w:rsidR="00AF17B3">
        <w:t xml:space="preserve"> servers,</w:t>
      </w:r>
      <w:r>
        <w:t xml:space="preserve"> every time it is going to be worked with. While this approach works well with a small amount of data</w:t>
      </w:r>
      <w:r w:rsidR="00AF17B3">
        <w:t xml:space="preserve"> and a very small user base, it does not scale well when the amount of information and/or user base increases.</w:t>
      </w:r>
    </w:p>
    <w:p w14:paraId="152AD08C" w14:textId="77777777" w:rsidR="00AF17B3" w:rsidRDefault="00AF17B3" w:rsidP="00AF17B3">
      <w:pPr>
        <w:pStyle w:val="Heading3"/>
      </w:pPr>
      <w:r>
        <w:t xml:space="preserve">Big Data, Tiny Device </w:t>
      </w:r>
    </w:p>
    <w:p w14:paraId="169CDB67" w14:textId="77777777" w:rsidR="00AF17B3" w:rsidRDefault="00AF17B3" w:rsidP="00AF17B3">
      <w:pPr>
        <w:pStyle w:val="BodyIndent"/>
      </w:pPr>
      <w:r>
        <w:t>The more popular an application becomes, the more data in the database and the less feasible it is to have a cache of that entire data on the device. The following techniques can be used to solve this issue:</w:t>
      </w:r>
    </w:p>
    <w:p w14:paraId="6F8BC784" w14:textId="41445E36" w:rsidR="00AF17B3" w:rsidRDefault="00AF17B3" w:rsidP="00AF17B3">
      <w:pPr>
        <w:pStyle w:val="BulletList"/>
      </w:pPr>
      <w:r w:rsidRPr="00AF17B3">
        <w:rPr>
          <w:b/>
        </w:rPr>
        <w:t xml:space="preserve">Keep the </w:t>
      </w:r>
      <w:r w:rsidR="00913DA8">
        <w:rPr>
          <w:b/>
        </w:rPr>
        <w:t>l</w:t>
      </w:r>
      <w:r w:rsidRPr="00AF17B3">
        <w:rPr>
          <w:b/>
        </w:rPr>
        <w:t xml:space="preserve">arge </w:t>
      </w:r>
      <w:r w:rsidR="00913DA8">
        <w:rPr>
          <w:b/>
        </w:rPr>
        <w:t>d</w:t>
      </w:r>
      <w:r w:rsidRPr="00AF17B3">
        <w:rPr>
          <w:b/>
        </w:rPr>
        <w:t>ata in the Cloud</w:t>
      </w:r>
      <w:r>
        <w:t xml:space="preserve"> – CloudKit was designed to handle large data efficiently. </w:t>
      </w:r>
    </w:p>
    <w:p w14:paraId="232D52CA" w14:textId="0FDCBDA3" w:rsidR="00913DA8" w:rsidRDefault="00913DA8" w:rsidP="00AF17B3">
      <w:pPr>
        <w:pStyle w:val="BulletList"/>
      </w:pPr>
      <w:r>
        <w:rPr>
          <w:b/>
        </w:rPr>
        <w:t xml:space="preserve">Client should only view a slice of that data </w:t>
      </w:r>
      <w:r w:rsidR="00D510ED">
        <w:rPr>
          <w:b/>
        </w:rPr>
        <w:t>–</w:t>
      </w:r>
      <w:r>
        <w:rPr>
          <w:b/>
        </w:rPr>
        <w:t xml:space="preserve"> </w:t>
      </w:r>
      <w:r w:rsidR="00D510ED">
        <w:t>Bring down the bare minimum of data needed to handle any task at a given time.</w:t>
      </w:r>
    </w:p>
    <w:p w14:paraId="59904CBC" w14:textId="6F419750" w:rsidR="00D510ED" w:rsidRDefault="00D510ED" w:rsidP="00AF17B3">
      <w:pPr>
        <w:pStyle w:val="BulletList"/>
      </w:pPr>
      <w:r>
        <w:rPr>
          <w:b/>
        </w:rPr>
        <w:t>Client views can change –</w:t>
      </w:r>
      <w:r>
        <w:t xml:space="preserve"> Because each user has different preferences, the slice of data being displayed can change from user to user and the user’s individual view of any given slice can be different.</w:t>
      </w:r>
    </w:p>
    <w:p w14:paraId="2BC3FF56" w14:textId="57635DAF" w:rsidR="00834ECC" w:rsidRDefault="00834ECC" w:rsidP="00AF17B3">
      <w:pPr>
        <w:pStyle w:val="BulletList"/>
      </w:pPr>
      <w:r>
        <w:rPr>
          <w:b/>
        </w:rPr>
        <w:t xml:space="preserve">Client use queries to focus the viewpoint – </w:t>
      </w:r>
      <w:r w:rsidRPr="00834ECC">
        <w:t>Quer</w:t>
      </w:r>
      <w:r>
        <w:t>ies allow the user to view a small subset of a larger dataset that exists within the Cloud.</w:t>
      </w:r>
    </w:p>
    <w:p w14:paraId="1E523880" w14:textId="534E5553" w:rsidR="00F9496A" w:rsidRDefault="00F9496A" w:rsidP="00F9496A">
      <w:pPr>
        <w:pStyle w:val="Heading3"/>
      </w:pPr>
      <w:r>
        <w:t>Queries</w:t>
      </w:r>
    </w:p>
    <w:p w14:paraId="7F2C2E49" w14:textId="5CF89E41" w:rsidR="00F9496A" w:rsidRDefault="00F9496A" w:rsidP="00F9496A">
      <w:pPr>
        <w:pStyle w:val="Normal-indent"/>
      </w:pPr>
      <w:r>
        <w:t xml:space="preserve">As stated above, queries allow the developer to select a small subset of the larger dataset that exists in the Cloud. Queries are exposed in the CloudKit Framework via the </w:t>
      </w:r>
      <w:proofErr w:type="spellStart"/>
      <w:r w:rsidRPr="00F9496A">
        <w:rPr>
          <w:rStyle w:val="CodeInline"/>
        </w:rPr>
        <w:t>CKQuery</w:t>
      </w:r>
      <w:proofErr w:type="spellEnd"/>
      <w:r>
        <w:t xml:space="preserve"> class.</w:t>
      </w:r>
    </w:p>
    <w:p w14:paraId="67A17214" w14:textId="6985F6C2" w:rsidR="00DB3C1D" w:rsidRDefault="00DB3C1D" w:rsidP="00F9496A">
      <w:pPr>
        <w:pStyle w:val="Normal-indent"/>
      </w:pPr>
      <w:r>
        <w:lastRenderedPageBreak/>
        <w:t>A query combines three different things: a Record Type (</w:t>
      </w:r>
      <w:proofErr w:type="spellStart"/>
      <w:r w:rsidRPr="00DB3C1D">
        <w:rPr>
          <w:rStyle w:val="CodeInline"/>
        </w:rPr>
        <w:t>RecordType</w:t>
      </w:r>
      <w:proofErr w:type="spellEnd"/>
      <w:r>
        <w:t>), a Predicate (</w:t>
      </w:r>
      <w:proofErr w:type="spellStart"/>
      <w:r w:rsidRPr="00DB3C1D">
        <w:rPr>
          <w:rStyle w:val="CodeInline"/>
        </w:rPr>
        <w:t>NSPredicate</w:t>
      </w:r>
      <w:proofErr w:type="spellEnd"/>
      <w:r>
        <w:t>) and optionally a Sort Descriptor (</w:t>
      </w:r>
      <w:proofErr w:type="spellStart"/>
      <w:r w:rsidRPr="00DB3C1D">
        <w:rPr>
          <w:rStyle w:val="CodeInline"/>
        </w:rPr>
        <w:t>NSSortDescriptors</w:t>
      </w:r>
      <w:proofErr w:type="spellEnd"/>
      <w:r>
        <w:t xml:space="preserve">). CloudKit supports most of </w:t>
      </w:r>
      <w:proofErr w:type="spellStart"/>
      <w:r w:rsidRPr="00DB3C1D">
        <w:rPr>
          <w:rStyle w:val="CodeInline"/>
        </w:rPr>
        <w:t>NSPredicate</w:t>
      </w:r>
      <w:proofErr w:type="spellEnd"/>
      <w:r>
        <w:t>.</w:t>
      </w:r>
    </w:p>
    <w:p w14:paraId="5358540E" w14:textId="7E9D8648" w:rsidR="00DB3C1D" w:rsidRDefault="00DB3C1D" w:rsidP="00DB3C1D">
      <w:pPr>
        <w:pStyle w:val="Heading4"/>
      </w:pPr>
      <w:r>
        <w:t>Supported Predicates</w:t>
      </w:r>
    </w:p>
    <w:p w14:paraId="7C357941" w14:textId="199FCFBF" w:rsidR="00DB3C1D" w:rsidRDefault="00DB3C1D" w:rsidP="00DB3C1D">
      <w:pPr>
        <w:pStyle w:val="Normal-indent"/>
      </w:pPr>
      <w:r>
        <w:t xml:space="preserve">CloudKit supports the following types of </w:t>
      </w:r>
      <w:proofErr w:type="spellStart"/>
      <w:r w:rsidRPr="005469B9">
        <w:rPr>
          <w:rStyle w:val="CodeInline"/>
        </w:rPr>
        <w:t>NSPredicates</w:t>
      </w:r>
      <w:proofErr w:type="spellEnd"/>
      <w:r>
        <w:t xml:space="preserve"> when working with Queries:</w:t>
      </w:r>
    </w:p>
    <w:p w14:paraId="2A79B19E" w14:textId="344198F5" w:rsidR="00DB3C1D" w:rsidRDefault="00A23CAE" w:rsidP="00A23CAE">
      <w:pPr>
        <w:pStyle w:val="BulletList"/>
        <w:jc w:val="left"/>
      </w:pPr>
      <w:proofErr w:type="spellStart"/>
      <w:proofErr w:type="gramStart"/>
      <w:r w:rsidRPr="00A23CAE">
        <w:rPr>
          <w:rStyle w:val="CodeInline"/>
        </w:rPr>
        <w:t>NSPredicate.FromFormat</w:t>
      </w:r>
      <w:proofErr w:type="spellEnd"/>
      <w:r w:rsidRPr="00A23CAE">
        <w:rPr>
          <w:rStyle w:val="CodeInline"/>
        </w:rPr>
        <w:t>(</w:t>
      </w:r>
      <w:proofErr w:type="spellStart"/>
      <w:proofErr w:type="gramEnd"/>
      <w:r w:rsidRPr="00A23CAE">
        <w:rPr>
          <w:rStyle w:val="CodeInline"/>
        </w:rPr>
        <w:t>string.Format</w:t>
      </w:r>
      <w:proofErr w:type="spellEnd"/>
      <w:r w:rsidRPr="00A23CAE">
        <w:rPr>
          <w:rStyle w:val="CodeInline"/>
        </w:rPr>
        <w:t>("name = {0}", </w:t>
      </w:r>
      <w:proofErr w:type="spellStart"/>
      <w:r w:rsidRPr="00A23CAE">
        <w:rPr>
          <w:rStyle w:val="CodeInline"/>
        </w:rPr>
        <w:t>recordName</w:t>
      </w:r>
      <w:proofErr w:type="spellEnd"/>
      <w:r w:rsidRPr="00A23CAE">
        <w:rPr>
          <w:rStyle w:val="CodeInline"/>
        </w:rPr>
        <w:t>))</w:t>
      </w:r>
      <w:r>
        <w:t xml:space="preserve"> </w:t>
      </w:r>
      <w:r>
        <w:br/>
        <w:t xml:space="preserve">This will match Records where the name is equal to a </w:t>
      </w:r>
      <w:r w:rsidR="006B35C6">
        <w:t>value stored in a variable.</w:t>
      </w:r>
    </w:p>
    <w:p w14:paraId="309E4DC0" w14:textId="7DDE7044" w:rsidR="006B35C6" w:rsidRDefault="006B35C6" w:rsidP="00A23CAE">
      <w:pPr>
        <w:pStyle w:val="BulletList"/>
        <w:jc w:val="left"/>
      </w:pPr>
      <w:proofErr w:type="spellStart"/>
      <w:proofErr w:type="gramStart"/>
      <w:r w:rsidRPr="00A23CAE">
        <w:rPr>
          <w:rStyle w:val="CodeInline"/>
        </w:rPr>
        <w:t>NSPredicate.FromFormat</w:t>
      </w:r>
      <w:proofErr w:type="spellEnd"/>
      <w:r w:rsidRPr="00A23CAE">
        <w:rPr>
          <w:rStyle w:val="CodeInline"/>
        </w:rPr>
        <w:t>(</w:t>
      </w:r>
      <w:proofErr w:type="spellStart"/>
      <w:proofErr w:type="gramEnd"/>
      <w:r w:rsidRPr="00A23CAE">
        <w:rPr>
          <w:rStyle w:val="CodeInline"/>
        </w:rPr>
        <w:t>string.Format</w:t>
      </w:r>
      <w:proofErr w:type="spellEnd"/>
      <w:r w:rsidRPr="00A23CAE">
        <w:rPr>
          <w:rStyle w:val="CodeInline"/>
        </w:rPr>
        <w:t>("</w:t>
      </w:r>
      <w:r>
        <w:rPr>
          <w:rStyle w:val="CodeInline"/>
        </w:rPr>
        <w:t xml:space="preserve">{0} </w:t>
      </w:r>
      <w:r w:rsidRPr="00A23CAE">
        <w:rPr>
          <w:rStyle w:val="CodeInline"/>
        </w:rPr>
        <w:t>= {</w:t>
      </w:r>
      <w:r>
        <w:rPr>
          <w:rStyle w:val="CodeInline"/>
        </w:rPr>
        <w:t>1</w:t>
      </w:r>
      <w:r w:rsidRPr="00A23CAE">
        <w:rPr>
          <w:rStyle w:val="CodeInline"/>
        </w:rPr>
        <w:t>}",</w:t>
      </w:r>
      <w:r>
        <w:rPr>
          <w:rStyle w:val="CodeInline"/>
        </w:rPr>
        <w:t xml:space="preserve"> key,</w:t>
      </w:r>
      <w:r w:rsidRPr="00A23CAE">
        <w:rPr>
          <w:rStyle w:val="CodeInline"/>
        </w:rPr>
        <w:t> </w:t>
      </w:r>
      <w:r>
        <w:rPr>
          <w:rStyle w:val="CodeInline"/>
        </w:rPr>
        <w:t>value</w:t>
      </w:r>
      <w:r w:rsidRPr="00A23CAE">
        <w:rPr>
          <w:rStyle w:val="CodeInline"/>
        </w:rPr>
        <w:t>))</w:t>
      </w:r>
      <w:r>
        <w:t xml:space="preserve"> </w:t>
      </w:r>
      <w:r>
        <w:br/>
        <w:t>This will allow matches to be based on a dynamic key value, so that the key doesn’t have to be know at compile time.</w:t>
      </w:r>
    </w:p>
    <w:p w14:paraId="398BC61C" w14:textId="5504BE46" w:rsidR="00D71A6F" w:rsidRDefault="00D71A6F" w:rsidP="00A23CAE">
      <w:pPr>
        <w:pStyle w:val="BulletList"/>
        <w:jc w:val="left"/>
      </w:pPr>
      <w:proofErr w:type="spellStart"/>
      <w:proofErr w:type="gramStart"/>
      <w:r w:rsidRPr="00A23CAE">
        <w:rPr>
          <w:rStyle w:val="CodeInline"/>
        </w:rPr>
        <w:t>NSPredicate.FromFormat</w:t>
      </w:r>
      <w:proofErr w:type="spellEnd"/>
      <w:r w:rsidRPr="00A23CAE">
        <w:rPr>
          <w:rStyle w:val="CodeInline"/>
        </w:rPr>
        <w:t>(</w:t>
      </w:r>
      <w:proofErr w:type="spellStart"/>
      <w:proofErr w:type="gramEnd"/>
      <w:r w:rsidRPr="00A23CAE">
        <w:rPr>
          <w:rStyle w:val="CodeInline"/>
        </w:rPr>
        <w:t>string.Format</w:t>
      </w:r>
      <w:proofErr w:type="spellEnd"/>
      <w:r w:rsidRPr="00A23CAE">
        <w:rPr>
          <w:rStyle w:val="CodeInline"/>
        </w:rPr>
        <w:t>("</w:t>
      </w:r>
      <w:r>
        <w:rPr>
          <w:rStyle w:val="CodeInline"/>
        </w:rPr>
        <w:t>start &gt;</w:t>
      </w:r>
      <w:r w:rsidRPr="00A23CAE">
        <w:rPr>
          <w:rStyle w:val="CodeInline"/>
        </w:rPr>
        <w:t> {0}", </w:t>
      </w:r>
      <w:r>
        <w:rPr>
          <w:rStyle w:val="CodeInline"/>
        </w:rPr>
        <w:t>(</w:t>
      </w:r>
      <w:proofErr w:type="spellStart"/>
      <w:r>
        <w:rPr>
          <w:rStyle w:val="CodeInline"/>
        </w:rPr>
        <w:t>NSDate</w:t>
      </w:r>
      <w:proofErr w:type="spellEnd"/>
      <w:r>
        <w:rPr>
          <w:rStyle w:val="CodeInline"/>
        </w:rPr>
        <w:t>)date</w:t>
      </w:r>
      <w:r w:rsidRPr="00A23CAE">
        <w:rPr>
          <w:rStyle w:val="CodeInline"/>
        </w:rPr>
        <w:t>))</w:t>
      </w:r>
      <w:r>
        <w:t xml:space="preserve"> </w:t>
      </w:r>
      <w:r>
        <w:br/>
        <w:t>This will match Records where the Record’s value is greater than the given value.</w:t>
      </w:r>
    </w:p>
    <w:p w14:paraId="43F18041" w14:textId="6719AEC4" w:rsidR="008F6F0E" w:rsidRPr="00870841" w:rsidRDefault="008F6F0E" w:rsidP="00A23CAE">
      <w:pPr>
        <w:pStyle w:val="BulletList"/>
        <w:jc w:val="left"/>
      </w:pPr>
      <w:proofErr w:type="spellStart"/>
      <w:proofErr w:type="gramStart"/>
      <w:r w:rsidRPr="004052F4">
        <w:rPr>
          <w:rStyle w:val="CodeInline"/>
        </w:rPr>
        <w:t>var</w:t>
      </w:r>
      <w:proofErr w:type="spellEnd"/>
      <w:proofErr w:type="gramEnd"/>
      <w:r w:rsidRPr="004052F4">
        <w:rPr>
          <w:rStyle w:val="CodeInline"/>
        </w:rPr>
        <w:t> location = new </w:t>
      </w:r>
      <w:proofErr w:type="spellStart"/>
      <w:r w:rsidRPr="004052F4">
        <w:rPr>
          <w:rStyle w:val="CodeInline"/>
        </w:rPr>
        <w:t>CLLocation</w:t>
      </w:r>
      <w:proofErr w:type="spellEnd"/>
      <w:r w:rsidRPr="004052F4">
        <w:rPr>
          <w:rStyle w:val="CodeInline"/>
        </w:rPr>
        <w:t>(37.783,-122.404);</w:t>
      </w:r>
      <w:r w:rsidRPr="004052F4">
        <w:rPr>
          <w:rStyle w:val="CodeInline"/>
        </w:rPr>
        <w:br/>
      </w:r>
      <w:proofErr w:type="spellStart"/>
      <w:r w:rsidRPr="004052F4">
        <w:rPr>
          <w:rStyle w:val="CodeInline"/>
        </w:rPr>
        <w:t>var</w:t>
      </w:r>
      <w:proofErr w:type="spellEnd"/>
      <w:r w:rsidRPr="004052F4">
        <w:rPr>
          <w:rStyle w:val="CodeInline"/>
        </w:rPr>
        <w:t> predicate = </w:t>
      </w:r>
      <w:proofErr w:type="spellStart"/>
      <w:r w:rsidRPr="004052F4">
        <w:rPr>
          <w:rStyle w:val="CodeInline"/>
        </w:rPr>
        <w:t>NSPredicate.FromFormat</w:t>
      </w:r>
      <w:proofErr w:type="spellEnd"/>
      <w:r w:rsidRPr="004052F4">
        <w:rPr>
          <w:rStyle w:val="CodeInline"/>
        </w:rPr>
        <w:t>(</w:t>
      </w:r>
      <w:proofErr w:type="spellStart"/>
      <w:r w:rsidRPr="004052F4">
        <w:rPr>
          <w:rStyle w:val="CodeInline"/>
        </w:rPr>
        <w:t>string.Format</w:t>
      </w:r>
      <w:proofErr w:type="spellEnd"/>
      <w:r w:rsidRPr="004052F4">
        <w:rPr>
          <w:rStyle w:val="CodeInline"/>
        </w:rPr>
        <w:t>("</w:t>
      </w:r>
      <w:proofErr w:type="spellStart"/>
      <w:r w:rsidRPr="004052F4">
        <w:rPr>
          <w:rStyle w:val="CodeInline"/>
        </w:rPr>
        <w:t>distanceToLocation:fromLocation</w:t>
      </w:r>
      <w:proofErr w:type="spellEnd"/>
      <w:r w:rsidRPr="004052F4">
        <w:rPr>
          <w:rStyle w:val="CodeInline"/>
        </w:rPr>
        <w:t>(Location,{0}) &lt; 100", location));</w:t>
      </w:r>
      <w:r>
        <w:rPr>
          <w:rFonts w:ascii="Menlo" w:hAnsi="Menlo"/>
          <w:color w:val="333333"/>
        </w:rPr>
        <w:br/>
        <w:t>This will match Records where Record</w:t>
      </w:r>
      <w:r>
        <w:rPr>
          <w:rFonts w:ascii="Menlo" w:hAnsi="Menlo" w:hint="eastAsia"/>
          <w:color w:val="333333"/>
        </w:rPr>
        <w:t>’</w:t>
      </w:r>
      <w:r>
        <w:rPr>
          <w:rFonts w:ascii="Menlo" w:hAnsi="Menlo"/>
          <w:color w:val="333333"/>
        </w:rPr>
        <w:t xml:space="preserve">s location is within 100 </w:t>
      </w:r>
      <w:r w:rsidR="004052F4">
        <w:rPr>
          <w:rFonts w:ascii="Menlo" w:hAnsi="Menlo"/>
          <w:color w:val="333333"/>
        </w:rPr>
        <w:t>meters</w:t>
      </w:r>
      <w:r>
        <w:rPr>
          <w:rFonts w:ascii="Menlo" w:hAnsi="Menlo"/>
          <w:color w:val="333333"/>
        </w:rPr>
        <w:t xml:space="preserve"> of the given location.</w:t>
      </w:r>
    </w:p>
    <w:p w14:paraId="5152CF49" w14:textId="7A91276B" w:rsidR="00870841" w:rsidRDefault="00870841" w:rsidP="00A23CAE">
      <w:pPr>
        <w:pStyle w:val="BulletList"/>
        <w:jc w:val="left"/>
      </w:pPr>
      <w:proofErr w:type="spellStart"/>
      <w:proofErr w:type="gramStart"/>
      <w:r w:rsidRPr="00A23CAE">
        <w:rPr>
          <w:rStyle w:val="CodeInline"/>
        </w:rPr>
        <w:t>NSPredicate.FromFormat</w:t>
      </w:r>
      <w:proofErr w:type="spellEnd"/>
      <w:r w:rsidRPr="00A23CAE">
        <w:rPr>
          <w:rStyle w:val="CodeInline"/>
        </w:rPr>
        <w:t>(</w:t>
      </w:r>
      <w:proofErr w:type="spellStart"/>
      <w:proofErr w:type="gramEnd"/>
      <w:r w:rsidRPr="00A23CAE">
        <w:rPr>
          <w:rStyle w:val="CodeInline"/>
        </w:rPr>
        <w:t>string.Format</w:t>
      </w:r>
      <w:proofErr w:type="spellEnd"/>
      <w:r w:rsidRPr="00A23CAE">
        <w:rPr>
          <w:rStyle w:val="CodeInline"/>
        </w:rPr>
        <w:t>("</w:t>
      </w:r>
      <w:r>
        <w:rPr>
          <w:rStyle w:val="CodeInline"/>
        </w:rPr>
        <w:t>ALL tokenize(</w:t>
      </w:r>
      <w:r w:rsidRPr="00A23CAE">
        <w:rPr>
          <w:rStyle w:val="CodeInline"/>
        </w:rPr>
        <w:t>{0}</w:t>
      </w:r>
      <w:r>
        <w:rPr>
          <w:rStyle w:val="CodeInline"/>
        </w:rPr>
        <w:t>, ‘</w:t>
      </w:r>
      <w:proofErr w:type="spellStart"/>
      <w:r>
        <w:rPr>
          <w:rStyle w:val="CodeInline"/>
        </w:rPr>
        <w:t>Cdl</w:t>
      </w:r>
      <w:proofErr w:type="spellEnd"/>
      <w:r>
        <w:rPr>
          <w:rStyle w:val="CodeInline"/>
        </w:rPr>
        <w:t xml:space="preserve">’) IN </w:t>
      </w:r>
      <w:proofErr w:type="spellStart"/>
      <w:r>
        <w:rPr>
          <w:rStyle w:val="CodeInline"/>
        </w:rPr>
        <w:t>allTokens</w:t>
      </w:r>
      <w:proofErr w:type="spellEnd"/>
      <w:r w:rsidRPr="00A23CAE">
        <w:rPr>
          <w:rStyle w:val="CodeInline"/>
        </w:rPr>
        <w:t>", </w:t>
      </w:r>
      <w:r>
        <w:rPr>
          <w:rStyle w:val="CodeInline"/>
        </w:rPr>
        <w:t>“after session”</w:t>
      </w:r>
      <w:r w:rsidRPr="00A23CAE">
        <w:rPr>
          <w:rStyle w:val="CodeInline"/>
        </w:rPr>
        <w:t>))</w:t>
      </w:r>
      <w:r>
        <w:t xml:space="preserve"> </w:t>
      </w:r>
      <w:r>
        <w:br/>
        <w:t xml:space="preserve">CloudKit supports a tokenized search. The above call will create two tokens, one for </w:t>
      </w:r>
      <w:r w:rsidRPr="00870841">
        <w:rPr>
          <w:rStyle w:val="CodeInline"/>
        </w:rPr>
        <w:t>after</w:t>
      </w:r>
      <w:r>
        <w:t xml:space="preserve"> and another for </w:t>
      </w:r>
      <w:r w:rsidRPr="00870841">
        <w:rPr>
          <w:rStyle w:val="CodeInline"/>
        </w:rPr>
        <w:t>session</w:t>
      </w:r>
      <w:r>
        <w:t>. It will return a Record that contains those two tokens.</w:t>
      </w:r>
    </w:p>
    <w:p w14:paraId="2E11F42C" w14:textId="00F6A74F" w:rsidR="00EE57B0" w:rsidRDefault="00EE57B0" w:rsidP="00A23CAE">
      <w:pPr>
        <w:pStyle w:val="BulletList"/>
        <w:jc w:val="left"/>
      </w:pPr>
      <w:proofErr w:type="spellStart"/>
      <w:proofErr w:type="gramStart"/>
      <w:r w:rsidRPr="00A23CAE">
        <w:rPr>
          <w:rStyle w:val="CodeInline"/>
        </w:rPr>
        <w:t>NSPredicate.FromFormat</w:t>
      </w:r>
      <w:proofErr w:type="spellEnd"/>
      <w:r w:rsidRPr="00A23CAE">
        <w:rPr>
          <w:rStyle w:val="CodeInline"/>
        </w:rPr>
        <w:t>(</w:t>
      </w:r>
      <w:proofErr w:type="spellStart"/>
      <w:proofErr w:type="gramEnd"/>
      <w:r w:rsidRPr="00A23CAE">
        <w:rPr>
          <w:rStyle w:val="CodeInline"/>
        </w:rPr>
        <w:t>string.Format</w:t>
      </w:r>
      <w:proofErr w:type="spellEnd"/>
      <w:r w:rsidRPr="00A23CAE">
        <w:rPr>
          <w:rStyle w:val="CodeInline"/>
        </w:rPr>
        <w:t>("</w:t>
      </w:r>
      <w:r>
        <w:rPr>
          <w:rStyle w:val="CodeInline"/>
        </w:rPr>
        <w:t>start &gt;</w:t>
      </w:r>
      <w:r w:rsidRPr="00A23CAE">
        <w:rPr>
          <w:rStyle w:val="CodeInline"/>
        </w:rPr>
        <w:t> {0}</w:t>
      </w:r>
      <w:r>
        <w:rPr>
          <w:rStyle w:val="CodeInline"/>
        </w:rPr>
        <w:t xml:space="preserve"> AND name = {1}</w:t>
      </w:r>
      <w:r w:rsidRPr="00A23CAE">
        <w:rPr>
          <w:rStyle w:val="CodeInline"/>
        </w:rPr>
        <w:t>", </w:t>
      </w:r>
      <w:r>
        <w:rPr>
          <w:rStyle w:val="CodeInline"/>
        </w:rPr>
        <w:t>(</w:t>
      </w:r>
      <w:proofErr w:type="spellStart"/>
      <w:r>
        <w:rPr>
          <w:rStyle w:val="CodeInline"/>
        </w:rPr>
        <w:t>NSDate</w:t>
      </w:r>
      <w:proofErr w:type="spellEnd"/>
      <w:r>
        <w:rPr>
          <w:rStyle w:val="CodeInline"/>
        </w:rPr>
        <w:t xml:space="preserve">)date, </w:t>
      </w:r>
      <w:proofErr w:type="spellStart"/>
      <w:r>
        <w:rPr>
          <w:rStyle w:val="CodeInline"/>
        </w:rPr>
        <w:t>recordName</w:t>
      </w:r>
      <w:proofErr w:type="spellEnd"/>
      <w:r w:rsidRPr="00A23CAE">
        <w:rPr>
          <w:rStyle w:val="CodeInline"/>
        </w:rPr>
        <w:t>))</w:t>
      </w:r>
      <w:r>
        <w:t xml:space="preserve"> </w:t>
      </w:r>
      <w:r>
        <w:br/>
        <w:t xml:space="preserve">CloudKit supports compound predicates joined using the </w:t>
      </w:r>
      <w:r w:rsidRPr="00EE57B0">
        <w:rPr>
          <w:rStyle w:val="CodeInline"/>
        </w:rPr>
        <w:t>AND</w:t>
      </w:r>
      <w:r>
        <w:t xml:space="preserve"> operator.</w:t>
      </w:r>
    </w:p>
    <w:p w14:paraId="300C002B" w14:textId="576F4D2F" w:rsidR="005469B9" w:rsidRDefault="005469B9" w:rsidP="005469B9">
      <w:pPr>
        <w:pStyle w:val="Heading4"/>
      </w:pPr>
      <w:r>
        <w:t>Creating Queries</w:t>
      </w:r>
    </w:p>
    <w:p w14:paraId="63F0DC90" w14:textId="4ED0740B" w:rsidR="005469B9" w:rsidRDefault="005469B9" w:rsidP="005469B9">
      <w:pPr>
        <w:pStyle w:val="Normal-indent"/>
      </w:pPr>
      <w:r>
        <w:t xml:space="preserve">The following code can be used to create a </w:t>
      </w:r>
      <w:proofErr w:type="spellStart"/>
      <w:r>
        <w:t>CKQuery</w:t>
      </w:r>
      <w:proofErr w:type="spellEnd"/>
      <w:r>
        <w:t xml:space="preserve"> in a Xamarin iOS 8 </w:t>
      </w:r>
      <w:proofErr w:type="gramStart"/>
      <w:r>
        <w:t>application</w:t>
      </w:r>
      <w:proofErr w:type="gramEnd"/>
      <w:r>
        <w:t>:</w:t>
      </w:r>
    </w:p>
    <w:p w14:paraId="4C337C18" w14:textId="1AE2D802" w:rsidR="005469B9" w:rsidRPr="005469B9" w:rsidRDefault="005469B9" w:rsidP="005469B9">
      <w:pPr>
        <w:pStyle w:val="Normal-indent"/>
        <w:rPr>
          <w:rStyle w:val="CodeInline"/>
        </w:rPr>
      </w:pPr>
      <w:proofErr w:type="spellStart"/>
      <w:proofErr w:type="gramStart"/>
      <w:r w:rsidRPr="005469B9">
        <w:rPr>
          <w:rStyle w:val="CodeInline"/>
        </w:rPr>
        <w:t>var</w:t>
      </w:r>
      <w:proofErr w:type="spellEnd"/>
      <w:proofErr w:type="gramEnd"/>
      <w:r w:rsidRPr="005469B9">
        <w:rPr>
          <w:rStyle w:val="CodeInline"/>
        </w:rPr>
        <w:t> </w:t>
      </w:r>
      <w:proofErr w:type="spellStart"/>
      <w:r w:rsidRPr="005469B9">
        <w:rPr>
          <w:rStyle w:val="CodeInline"/>
        </w:rPr>
        <w:t>recordName</w:t>
      </w:r>
      <w:proofErr w:type="spellEnd"/>
      <w:r w:rsidRPr="005469B9">
        <w:rPr>
          <w:rStyle w:val="CodeInline"/>
        </w:rPr>
        <w:t> = "</w:t>
      </w:r>
      <w:proofErr w:type="spellStart"/>
      <w:r w:rsidRPr="005469B9">
        <w:rPr>
          <w:rStyle w:val="CodeInline"/>
        </w:rPr>
        <w:t>MyRec</w:t>
      </w:r>
      <w:proofErr w:type="spellEnd"/>
      <w:r w:rsidRPr="005469B9">
        <w:rPr>
          <w:rStyle w:val="CodeInline"/>
        </w:rPr>
        <w:t>";</w:t>
      </w:r>
      <w:r w:rsidRPr="005469B9">
        <w:rPr>
          <w:rStyle w:val="CodeInline"/>
        </w:rPr>
        <w:br/>
      </w:r>
      <w:proofErr w:type="spellStart"/>
      <w:r w:rsidRPr="005469B9">
        <w:rPr>
          <w:rStyle w:val="CodeInline"/>
        </w:rPr>
        <w:t>var</w:t>
      </w:r>
      <w:proofErr w:type="spellEnd"/>
      <w:r w:rsidRPr="005469B9">
        <w:rPr>
          <w:rStyle w:val="CodeInline"/>
        </w:rPr>
        <w:t> predicate = </w:t>
      </w:r>
      <w:proofErr w:type="spellStart"/>
      <w:r w:rsidRPr="005469B9">
        <w:rPr>
          <w:rStyle w:val="CodeInline"/>
        </w:rPr>
        <w:t>NSPredicate.FromFormat</w:t>
      </w:r>
      <w:proofErr w:type="spellEnd"/>
      <w:r w:rsidRPr="005469B9">
        <w:rPr>
          <w:rStyle w:val="CodeInline"/>
        </w:rPr>
        <w:t>(</w:t>
      </w:r>
      <w:proofErr w:type="spellStart"/>
      <w:r w:rsidRPr="005469B9">
        <w:rPr>
          <w:rStyle w:val="CodeInline"/>
        </w:rPr>
        <w:t>string.Format</w:t>
      </w:r>
      <w:proofErr w:type="spellEnd"/>
      <w:r w:rsidRPr="005469B9">
        <w:rPr>
          <w:rStyle w:val="CodeInline"/>
        </w:rPr>
        <w:t>("name = {0}",</w:t>
      </w:r>
      <w:proofErr w:type="spellStart"/>
      <w:r w:rsidRPr="005469B9">
        <w:rPr>
          <w:rStyle w:val="CodeInline"/>
        </w:rPr>
        <w:t>recordName</w:t>
      </w:r>
      <w:proofErr w:type="spellEnd"/>
      <w:r w:rsidRPr="005469B9">
        <w:rPr>
          <w:rStyle w:val="CodeInline"/>
        </w:rPr>
        <w:t>));</w:t>
      </w:r>
      <w:r w:rsidRPr="005469B9">
        <w:rPr>
          <w:rStyle w:val="CodeInline"/>
        </w:rPr>
        <w:br/>
      </w:r>
      <w:proofErr w:type="spellStart"/>
      <w:r w:rsidRPr="005469B9">
        <w:rPr>
          <w:rStyle w:val="CodeInline"/>
        </w:rPr>
        <w:t>var</w:t>
      </w:r>
      <w:proofErr w:type="spellEnd"/>
      <w:r w:rsidRPr="005469B9">
        <w:rPr>
          <w:rStyle w:val="CodeInline"/>
        </w:rPr>
        <w:t> query = new </w:t>
      </w:r>
      <w:proofErr w:type="spellStart"/>
      <w:r w:rsidRPr="005469B9">
        <w:rPr>
          <w:rStyle w:val="CodeInline"/>
        </w:rPr>
        <w:t>CKQuery</w:t>
      </w:r>
      <w:proofErr w:type="spellEnd"/>
      <w:r w:rsidRPr="005469B9">
        <w:rPr>
          <w:rStyle w:val="CodeInline"/>
        </w:rPr>
        <w:t>("</w:t>
      </w:r>
      <w:proofErr w:type="spellStart"/>
      <w:r w:rsidRPr="005469B9">
        <w:rPr>
          <w:rStyle w:val="CodeInline"/>
        </w:rPr>
        <w:t>CloudRecords</w:t>
      </w:r>
      <w:proofErr w:type="spellEnd"/>
      <w:r w:rsidRPr="005469B9">
        <w:rPr>
          <w:rStyle w:val="CodeInline"/>
        </w:rPr>
        <w:t>",predicate);</w:t>
      </w:r>
    </w:p>
    <w:p w14:paraId="2E00A795" w14:textId="1DF62B4F" w:rsidR="005469B9" w:rsidRDefault="005469B9" w:rsidP="005469B9">
      <w:pPr>
        <w:pStyle w:val="Normal-indent"/>
      </w:pPr>
      <w:r>
        <w:t>First, it creates a Predicate to select only records that match a given name. Then it creates a query that will select Records of the given Record Type that match the Predicate.</w:t>
      </w:r>
    </w:p>
    <w:p w14:paraId="0B85901C" w14:textId="7F6B3669" w:rsidR="005469B9" w:rsidRDefault="005469B9" w:rsidP="005469B9">
      <w:pPr>
        <w:pStyle w:val="Heading4"/>
      </w:pPr>
      <w:r>
        <w:t>Performing a Query</w:t>
      </w:r>
    </w:p>
    <w:p w14:paraId="4F1343CB" w14:textId="53C2C242" w:rsidR="005469B9" w:rsidRDefault="005469B9" w:rsidP="005469B9">
      <w:pPr>
        <w:pStyle w:val="Normal-indent"/>
      </w:pPr>
      <w:r>
        <w:t>Once a Query has been created, use the following code to perform the query</w:t>
      </w:r>
      <w:r w:rsidR="00500396">
        <w:t xml:space="preserve"> and process the returned records:</w:t>
      </w:r>
    </w:p>
    <w:p w14:paraId="3722F94D" w14:textId="5065D49D" w:rsidR="00500396" w:rsidRPr="00500396" w:rsidRDefault="00500396" w:rsidP="005469B9">
      <w:pPr>
        <w:pStyle w:val="Normal-indent"/>
        <w:rPr>
          <w:rStyle w:val="CodeInline"/>
        </w:rPr>
      </w:pPr>
      <w:proofErr w:type="spellStart"/>
      <w:proofErr w:type="gramStart"/>
      <w:r w:rsidRPr="00500396">
        <w:rPr>
          <w:rStyle w:val="CodeInline"/>
        </w:rPr>
        <w:t>var</w:t>
      </w:r>
      <w:proofErr w:type="spellEnd"/>
      <w:proofErr w:type="gramEnd"/>
      <w:r w:rsidRPr="00500396">
        <w:rPr>
          <w:rStyle w:val="CodeInline"/>
        </w:rPr>
        <w:t> </w:t>
      </w:r>
      <w:proofErr w:type="spellStart"/>
      <w:r w:rsidRPr="00500396">
        <w:rPr>
          <w:rStyle w:val="CodeInline"/>
        </w:rPr>
        <w:t>recordName</w:t>
      </w:r>
      <w:proofErr w:type="spellEnd"/>
      <w:r w:rsidRPr="00500396">
        <w:rPr>
          <w:rStyle w:val="CodeInline"/>
        </w:rPr>
        <w:t> = "</w:t>
      </w:r>
      <w:proofErr w:type="spellStart"/>
      <w:r w:rsidRPr="00500396">
        <w:rPr>
          <w:rStyle w:val="CodeInline"/>
        </w:rPr>
        <w:t>MyRec</w:t>
      </w:r>
      <w:proofErr w:type="spellEnd"/>
      <w:r w:rsidRPr="00500396">
        <w:rPr>
          <w:rStyle w:val="CodeInline"/>
        </w:rPr>
        <w:t>";</w:t>
      </w:r>
      <w:r w:rsidRPr="00500396">
        <w:rPr>
          <w:rStyle w:val="CodeInline"/>
        </w:rPr>
        <w:br/>
      </w:r>
      <w:proofErr w:type="spellStart"/>
      <w:r w:rsidRPr="00500396">
        <w:rPr>
          <w:rStyle w:val="CodeInline"/>
        </w:rPr>
        <w:t>var</w:t>
      </w:r>
      <w:proofErr w:type="spellEnd"/>
      <w:r w:rsidRPr="00500396">
        <w:rPr>
          <w:rStyle w:val="CodeInline"/>
        </w:rPr>
        <w:t> predicate = </w:t>
      </w:r>
      <w:proofErr w:type="spellStart"/>
      <w:r w:rsidRPr="00500396">
        <w:rPr>
          <w:rStyle w:val="CodeInline"/>
        </w:rPr>
        <w:t>NSPredicate.FromFormat</w:t>
      </w:r>
      <w:proofErr w:type="spellEnd"/>
      <w:r w:rsidRPr="00500396">
        <w:rPr>
          <w:rStyle w:val="CodeInline"/>
        </w:rPr>
        <w:t>(</w:t>
      </w:r>
      <w:proofErr w:type="spellStart"/>
      <w:r w:rsidRPr="00500396">
        <w:rPr>
          <w:rStyle w:val="CodeInline"/>
        </w:rPr>
        <w:t>string.Format</w:t>
      </w:r>
      <w:proofErr w:type="spellEnd"/>
      <w:r w:rsidRPr="00500396">
        <w:rPr>
          <w:rStyle w:val="CodeInline"/>
        </w:rPr>
        <w:t>("name = {0}",</w:t>
      </w:r>
      <w:proofErr w:type="spellStart"/>
      <w:r w:rsidRPr="00500396">
        <w:rPr>
          <w:rStyle w:val="CodeInline"/>
        </w:rPr>
        <w:t>recordName</w:t>
      </w:r>
      <w:proofErr w:type="spellEnd"/>
      <w:r w:rsidRPr="00500396">
        <w:rPr>
          <w:rStyle w:val="CodeInline"/>
        </w:rPr>
        <w:t>));</w:t>
      </w:r>
      <w:r w:rsidRPr="00500396">
        <w:rPr>
          <w:rStyle w:val="CodeInline"/>
        </w:rPr>
        <w:br/>
      </w:r>
      <w:proofErr w:type="spellStart"/>
      <w:r w:rsidRPr="00500396">
        <w:rPr>
          <w:rStyle w:val="CodeInline"/>
        </w:rPr>
        <w:lastRenderedPageBreak/>
        <w:t>var</w:t>
      </w:r>
      <w:proofErr w:type="spellEnd"/>
      <w:r w:rsidRPr="00500396">
        <w:rPr>
          <w:rStyle w:val="CodeInline"/>
        </w:rPr>
        <w:t> query = new </w:t>
      </w:r>
      <w:proofErr w:type="spellStart"/>
      <w:r w:rsidRPr="00500396">
        <w:rPr>
          <w:rStyle w:val="CodeInline"/>
        </w:rPr>
        <w:t>CKQuery</w:t>
      </w:r>
      <w:proofErr w:type="spellEnd"/>
      <w:r w:rsidRPr="00500396">
        <w:rPr>
          <w:rStyle w:val="CodeInline"/>
        </w:rPr>
        <w:t>("</w:t>
      </w:r>
      <w:proofErr w:type="spellStart"/>
      <w:r w:rsidRPr="00500396">
        <w:rPr>
          <w:rStyle w:val="CodeInline"/>
        </w:rPr>
        <w:t>CloudRecords</w:t>
      </w:r>
      <w:proofErr w:type="spellEnd"/>
      <w:r w:rsidRPr="00500396">
        <w:rPr>
          <w:rStyle w:val="CodeInline"/>
        </w:rPr>
        <w:t>",predicate);</w:t>
      </w:r>
      <w:r w:rsidRPr="00500396">
        <w:rPr>
          <w:rStyle w:val="CodeInline"/>
        </w:rPr>
        <w:br/>
      </w:r>
      <w:r w:rsidRPr="00500396">
        <w:rPr>
          <w:rStyle w:val="CodeInline"/>
        </w:rPr>
        <w:br/>
      </w:r>
      <w:proofErr w:type="spellStart"/>
      <w:r w:rsidRPr="00500396">
        <w:rPr>
          <w:rStyle w:val="CodeInline"/>
        </w:rPr>
        <w:t>ThisApp.PublicDatabase.PerformQuery</w:t>
      </w:r>
      <w:proofErr w:type="spellEnd"/>
      <w:r w:rsidRPr="00500396">
        <w:rPr>
          <w:rStyle w:val="CodeInline"/>
        </w:rPr>
        <w:t>(</w:t>
      </w:r>
      <w:proofErr w:type="spellStart"/>
      <w:r w:rsidRPr="00500396">
        <w:rPr>
          <w:rStyle w:val="CodeInline"/>
        </w:rPr>
        <w:t>query,null</w:t>
      </w:r>
      <w:proofErr w:type="spellEnd"/>
      <w:r w:rsidRPr="00500396">
        <w:rPr>
          <w:rStyle w:val="CodeInline"/>
        </w:rPr>
        <w:t>,(</w:t>
      </w:r>
      <w:proofErr w:type="spellStart"/>
      <w:r w:rsidRPr="00500396">
        <w:rPr>
          <w:rStyle w:val="CodeInline"/>
        </w:rPr>
        <w:t>NSArray</w:t>
      </w:r>
      <w:proofErr w:type="spellEnd"/>
      <w:r w:rsidRPr="00500396">
        <w:rPr>
          <w:rStyle w:val="CodeInline"/>
        </w:rPr>
        <w:t> results, </w:t>
      </w:r>
      <w:proofErr w:type="spellStart"/>
      <w:r w:rsidRPr="00500396">
        <w:rPr>
          <w:rStyle w:val="CodeInline"/>
        </w:rPr>
        <w:t>NSError</w:t>
      </w:r>
      <w:proofErr w:type="spellEnd"/>
      <w:r w:rsidRPr="00500396">
        <w:rPr>
          <w:rStyle w:val="CodeInline"/>
        </w:rPr>
        <w:t> err) =&gt; {</w:t>
      </w:r>
      <w:r w:rsidRPr="00500396">
        <w:rPr>
          <w:rStyle w:val="CodeInline"/>
        </w:rPr>
        <w:br/>
        <w:t>    // Was there an error?</w:t>
      </w:r>
      <w:r w:rsidRPr="00500396">
        <w:rPr>
          <w:rStyle w:val="CodeInline"/>
        </w:rPr>
        <w:br/>
        <w:t>    </w:t>
      </w:r>
      <w:proofErr w:type="gramStart"/>
      <w:r w:rsidRPr="00500396">
        <w:rPr>
          <w:rStyle w:val="CodeInline"/>
        </w:rPr>
        <w:t>if</w:t>
      </w:r>
      <w:proofErr w:type="gramEnd"/>
      <w:r w:rsidRPr="00500396">
        <w:rPr>
          <w:rStyle w:val="CodeInline"/>
        </w:rPr>
        <w:t> (err!=null) {</w:t>
      </w:r>
      <w:r w:rsidRPr="00500396">
        <w:rPr>
          <w:rStyle w:val="CodeInline"/>
        </w:rPr>
        <w:br/>
      </w:r>
      <w:r w:rsidRPr="00500396">
        <w:rPr>
          <w:rStyle w:val="CodeInline"/>
        </w:rPr>
        <w:br/>
        <w:t>    } else {</w:t>
      </w:r>
      <w:r w:rsidRPr="00500396">
        <w:rPr>
          <w:rStyle w:val="CodeInline"/>
        </w:rPr>
        <w:br/>
        <w:t>        // Process the returned records</w:t>
      </w:r>
      <w:r w:rsidRPr="00500396">
        <w:rPr>
          <w:rStyle w:val="CodeInline"/>
        </w:rPr>
        <w:br/>
        <w:t>        for(</w:t>
      </w:r>
      <w:proofErr w:type="spellStart"/>
      <w:r w:rsidRPr="00500396">
        <w:rPr>
          <w:rStyle w:val="CodeInline"/>
        </w:rPr>
        <w:t>int</w:t>
      </w:r>
      <w:proofErr w:type="spellEnd"/>
      <w:r w:rsidRPr="00500396">
        <w:rPr>
          <w:rStyle w:val="CodeInline"/>
        </w:rPr>
        <w:t> </w:t>
      </w:r>
      <w:proofErr w:type="spellStart"/>
      <w:r w:rsidRPr="00500396">
        <w:rPr>
          <w:rStyle w:val="CodeInline"/>
        </w:rPr>
        <w:t>i</w:t>
      </w:r>
      <w:proofErr w:type="spellEnd"/>
      <w:r w:rsidRPr="00500396">
        <w:rPr>
          <w:rStyle w:val="CodeInline"/>
        </w:rPr>
        <w:t>=0;i&lt;</w:t>
      </w:r>
      <w:proofErr w:type="spellStart"/>
      <w:r w:rsidRPr="00500396">
        <w:rPr>
          <w:rStyle w:val="CodeInline"/>
        </w:rPr>
        <w:t>results.Count</w:t>
      </w:r>
      <w:proofErr w:type="spellEnd"/>
      <w:r w:rsidRPr="00500396">
        <w:rPr>
          <w:rStyle w:val="CodeInline"/>
        </w:rPr>
        <w:t>;++</w:t>
      </w:r>
      <w:proofErr w:type="spellStart"/>
      <w:r w:rsidRPr="00500396">
        <w:rPr>
          <w:rStyle w:val="CodeInline"/>
        </w:rPr>
        <w:t>i</w:t>
      </w:r>
      <w:proofErr w:type="spellEnd"/>
      <w:r w:rsidRPr="00500396">
        <w:rPr>
          <w:rStyle w:val="CodeInline"/>
        </w:rPr>
        <w:t>){</w:t>
      </w:r>
      <w:r w:rsidRPr="00500396">
        <w:rPr>
          <w:rStyle w:val="CodeInline"/>
        </w:rPr>
        <w:br/>
        <w:t>            </w:t>
      </w:r>
      <w:proofErr w:type="spellStart"/>
      <w:r w:rsidRPr="00500396">
        <w:rPr>
          <w:rStyle w:val="CodeInline"/>
        </w:rPr>
        <w:t>var</w:t>
      </w:r>
      <w:proofErr w:type="spellEnd"/>
      <w:r w:rsidRPr="00500396">
        <w:rPr>
          <w:rStyle w:val="CodeInline"/>
        </w:rPr>
        <w:t> record = (</w:t>
      </w:r>
      <w:proofErr w:type="spellStart"/>
      <w:r w:rsidRPr="00500396">
        <w:rPr>
          <w:rStyle w:val="CodeInline"/>
        </w:rPr>
        <w:t>CKRecord</w:t>
      </w:r>
      <w:proofErr w:type="spellEnd"/>
      <w:r w:rsidRPr="00500396">
        <w:rPr>
          <w:rStyle w:val="CodeInline"/>
        </w:rPr>
        <w:t>)results[</w:t>
      </w:r>
      <w:proofErr w:type="spellStart"/>
      <w:r w:rsidRPr="00500396">
        <w:rPr>
          <w:rStyle w:val="CodeInline"/>
        </w:rPr>
        <w:t>i</w:t>
      </w:r>
      <w:proofErr w:type="spellEnd"/>
      <w:r w:rsidRPr="00500396">
        <w:rPr>
          <w:rStyle w:val="CodeInline"/>
        </w:rPr>
        <w:t>];</w:t>
      </w:r>
      <w:r w:rsidRPr="00500396">
        <w:rPr>
          <w:rStyle w:val="CodeInline"/>
        </w:rPr>
        <w:br/>
        <w:t>        }</w:t>
      </w:r>
      <w:r w:rsidRPr="00500396">
        <w:rPr>
          <w:rStyle w:val="CodeInline"/>
        </w:rPr>
        <w:br/>
        <w:t>    }</w:t>
      </w:r>
      <w:r w:rsidRPr="00500396">
        <w:rPr>
          <w:rStyle w:val="CodeInline"/>
        </w:rPr>
        <w:br/>
        <w:t>});</w:t>
      </w:r>
    </w:p>
    <w:p w14:paraId="71A33C29" w14:textId="02DB3E76" w:rsidR="00500396" w:rsidRDefault="00D525A9" w:rsidP="005469B9">
      <w:pPr>
        <w:pStyle w:val="Normal-indent"/>
      </w:pPr>
      <w:r>
        <w:t xml:space="preserve">The above code takes the query created above and executes it against the Public Database. Since no Record Zone is specified, all zones are searched. If no errors occurred, an array of </w:t>
      </w:r>
      <w:proofErr w:type="spellStart"/>
      <w:r w:rsidRPr="00D525A9">
        <w:rPr>
          <w:rStyle w:val="CodeInline"/>
        </w:rPr>
        <w:t>CKRecords</w:t>
      </w:r>
      <w:proofErr w:type="spellEnd"/>
      <w:r>
        <w:t xml:space="preserve"> will be returned matching the parameters of the query.</w:t>
      </w:r>
    </w:p>
    <w:p w14:paraId="1BFC7B1A" w14:textId="357555C2" w:rsidR="00AA1B70" w:rsidRDefault="00AA1B70" w:rsidP="00AA1B70">
      <w:pPr>
        <w:pStyle w:val="Normal-indent"/>
      </w:pPr>
      <w:r>
        <w:t>The way to think about Queries is that they are polls, and are great at slicing through large datasets. Queries, however, are not well suited for large, mostly static datasets because of the following reasons:</w:t>
      </w:r>
    </w:p>
    <w:p w14:paraId="33B15778" w14:textId="36F185F3" w:rsidR="00AA1B70" w:rsidRDefault="00AA1B70" w:rsidP="00AA1B70">
      <w:pPr>
        <w:pStyle w:val="BulletList"/>
      </w:pPr>
      <w:r>
        <w:t>They are bad for the device battery life.</w:t>
      </w:r>
    </w:p>
    <w:p w14:paraId="7167D209" w14:textId="7B2922D3" w:rsidR="00AA1B70" w:rsidRDefault="00AA1B70" w:rsidP="00AA1B70">
      <w:pPr>
        <w:pStyle w:val="BulletList"/>
      </w:pPr>
      <w:r>
        <w:t>They are bad for network traffic.</w:t>
      </w:r>
    </w:p>
    <w:p w14:paraId="6AAC9DA8" w14:textId="081692F1" w:rsidR="00AA1B70" w:rsidRDefault="00AA1B70" w:rsidP="00AA1B70">
      <w:pPr>
        <w:pStyle w:val="BulletList"/>
      </w:pPr>
      <w:r>
        <w:t xml:space="preserve">They are bad for user experience because the information they see is limited by how often the application is polling the database. Users today expect </w:t>
      </w:r>
      <w:r w:rsidR="00062A9A">
        <w:t>push notifications when something changes.</w:t>
      </w:r>
    </w:p>
    <w:p w14:paraId="4F8BBD4D" w14:textId="3EEA1A86" w:rsidR="00461DC0" w:rsidRDefault="00461DC0" w:rsidP="00461DC0">
      <w:pPr>
        <w:pStyle w:val="Heading3"/>
      </w:pPr>
      <w:r>
        <w:t>Subscriptions</w:t>
      </w:r>
    </w:p>
    <w:p w14:paraId="650FE391" w14:textId="3316AE69" w:rsidR="00062A9A" w:rsidRDefault="00344E2F" w:rsidP="00062A9A">
      <w:pPr>
        <w:pStyle w:val="BodyIndent"/>
      </w:pPr>
      <w:r>
        <w:t>When dealing with large, mostly static datasets</w:t>
      </w:r>
      <w:r w:rsidR="00062A9A">
        <w:t xml:space="preserve">, the query should not be performed on the client </w:t>
      </w:r>
      <w:proofErr w:type="gramStart"/>
      <w:r w:rsidR="00062A9A">
        <w:t>device,</w:t>
      </w:r>
      <w:proofErr w:type="gramEnd"/>
      <w:r w:rsidR="00062A9A">
        <w:t xml:space="preserve"> it should run on the server on the client’s behalf. The query should run in the background and should be executed after every single record save, whether by the current device or another device touching the same database.</w:t>
      </w:r>
    </w:p>
    <w:p w14:paraId="0E07E99C" w14:textId="6099AC1C" w:rsidR="005C407F" w:rsidRDefault="005C407F" w:rsidP="00062A9A">
      <w:pPr>
        <w:pStyle w:val="BodyIndent"/>
      </w:pPr>
      <w:r>
        <w:t>Finally, a push notification should be sent to every device attached to the database when the server-side query is run.</w:t>
      </w:r>
    </w:p>
    <w:p w14:paraId="4350E0F7" w14:textId="77777777" w:rsidR="00202D8F" w:rsidRDefault="00BF6789" w:rsidP="00673342">
      <w:pPr>
        <w:pStyle w:val="BodyIndent"/>
      </w:pPr>
      <w:r>
        <w:t xml:space="preserve">Subscriptions are exposed in the CloudKit Framework via the </w:t>
      </w:r>
      <w:proofErr w:type="spellStart"/>
      <w:r w:rsidRPr="00BF6789">
        <w:rPr>
          <w:rStyle w:val="CodeInline"/>
        </w:rPr>
        <w:t>CKSubscription</w:t>
      </w:r>
      <w:proofErr w:type="spellEnd"/>
      <w:r>
        <w:t xml:space="preserve"> class. They combine a Record</w:t>
      </w:r>
      <w:r w:rsidR="00772115">
        <w:t xml:space="preserve"> Type (</w:t>
      </w:r>
      <w:proofErr w:type="spellStart"/>
      <w:r w:rsidR="00772115" w:rsidRPr="00772115">
        <w:rPr>
          <w:rStyle w:val="CodeInline"/>
        </w:rPr>
        <w:t>RecordType</w:t>
      </w:r>
      <w:proofErr w:type="spellEnd"/>
      <w:r w:rsidR="00772115">
        <w:t>), a Predicate (</w:t>
      </w:r>
      <w:proofErr w:type="spellStart"/>
      <w:r w:rsidR="00772115" w:rsidRPr="00772115">
        <w:rPr>
          <w:rStyle w:val="CodeInline"/>
        </w:rPr>
        <w:t>NSPredicate</w:t>
      </w:r>
      <w:proofErr w:type="spellEnd"/>
      <w:r w:rsidR="00772115">
        <w:t>) and an Apple Push Notification (</w:t>
      </w:r>
      <w:r w:rsidR="00772115" w:rsidRPr="00772115">
        <w:rPr>
          <w:rStyle w:val="CodeInline"/>
        </w:rPr>
        <w:t>Push</w:t>
      </w:r>
      <w:r w:rsidR="00772115">
        <w:t>).</w:t>
      </w:r>
      <w:r w:rsidR="00673342">
        <w:t xml:space="preserve"> </w:t>
      </w:r>
    </w:p>
    <w:p w14:paraId="23D01716" w14:textId="4FDC2F8B" w:rsidR="00673342" w:rsidRDefault="00673342" w:rsidP="00202D8F">
      <w:pPr>
        <w:pStyle w:val="NoteParagraph"/>
      </w:pPr>
      <w:r w:rsidRPr="00202D8F">
        <w:rPr>
          <w:b/>
        </w:rPr>
        <w:t>Note</w:t>
      </w:r>
      <w:r w:rsidR="00202D8F">
        <w:t>:</w:t>
      </w:r>
      <w:r>
        <w:t xml:space="preserve"> </w:t>
      </w:r>
      <w:r w:rsidR="00202D8F">
        <w:t>C</w:t>
      </w:r>
      <w:r>
        <w:t>loudKit pushes are slightly augm</w:t>
      </w:r>
      <w:r w:rsidR="00202D8F">
        <w:t>ented as they contain a payload containing CloudKit specific information such as what caused the push to happen.</w:t>
      </w:r>
    </w:p>
    <w:p w14:paraId="1B50DBA1" w14:textId="10B8C426" w:rsidR="00673342" w:rsidRDefault="004421B3" w:rsidP="004421B3">
      <w:pPr>
        <w:pStyle w:val="Heading4"/>
      </w:pPr>
      <w:r>
        <w:t>How Subscriptions Work</w:t>
      </w:r>
    </w:p>
    <w:p w14:paraId="1B499982" w14:textId="2069C99A" w:rsidR="004421B3" w:rsidRDefault="004421B3" w:rsidP="004421B3">
      <w:pPr>
        <w:pStyle w:val="Normal-indent"/>
      </w:pPr>
      <w:r>
        <w:t xml:space="preserve">Before implementing Subscription </w:t>
      </w:r>
      <w:r w:rsidR="007762C0">
        <w:t xml:space="preserve">in C# </w:t>
      </w:r>
      <w:r>
        <w:t>code, let’s take a quick overview of how subscriptions work:</w:t>
      </w:r>
    </w:p>
    <w:p w14:paraId="24F8F097" w14:textId="77997E88" w:rsidR="004421B3" w:rsidRDefault="00757BC6" w:rsidP="004421B3">
      <w:pPr>
        <w:pStyle w:val="Normal-indent"/>
      </w:pPr>
      <w:r>
        <w:rPr>
          <w:noProof/>
          <w:lang w:eastAsia="en-US"/>
        </w:rPr>
        <w:lastRenderedPageBreak/>
        <w:drawing>
          <wp:inline distT="0" distB="0" distL="0" distR="0" wp14:anchorId="28956695" wp14:editId="4E14B941">
            <wp:extent cx="4710793" cy="1626423"/>
            <wp:effectExtent l="0" t="0" r="0" b="0"/>
            <wp:docPr id="1" name="Picture 1" descr="Macintosh HD:Users:kmullins:Xamarin Corp:Documents:iOS 8:CloudKitIntroduction:Images: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ullins:Xamarin Corp:Documents:iOS 8:CloudKitIntroduction:Images:Subscriptio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793" cy="1626423"/>
                    </a:xfrm>
                    <a:prstGeom prst="rect">
                      <a:avLst/>
                    </a:prstGeom>
                    <a:noFill/>
                    <a:ln>
                      <a:noFill/>
                    </a:ln>
                  </pic:spPr>
                </pic:pic>
              </a:graphicData>
            </a:graphic>
          </wp:inline>
        </w:drawing>
      </w:r>
    </w:p>
    <w:p w14:paraId="33BC5242" w14:textId="6DF6570D" w:rsidR="00757BC6" w:rsidRDefault="00757BC6" w:rsidP="004421B3">
      <w:pPr>
        <w:pStyle w:val="Normal-indent"/>
      </w:pPr>
      <w:r>
        <w:t>The above graph shows the typical subscription process as follows:</w:t>
      </w:r>
    </w:p>
    <w:p w14:paraId="0C13C843" w14:textId="5CDAC298" w:rsidR="00757BC6" w:rsidRDefault="00757BC6" w:rsidP="00757BC6">
      <w:pPr>
        <w:pStyle w:val="Normal-indent"/>
        <w:numPr>
          <w:ilvl w:val="0"/>
          <w:numId w:val="13"/>
        </w:numPr>
      </w:pPr>
      <w:r>
        <w:t>The client device creates a new Subscription containing the set of conditions that will trigger the subscription and a Push Notification that will be sent when the trigger occurs.</w:t>
      </w:r>
    </w:p>
    <w:p w14:paraId="2EE68721" w14:textId="6C2A0ED8" w:rsidR="00757BC6" w:rsidRDefault="00757BC6" w:rsidP="00757BC6">
      <w:pPr>
        <w:pStyle w:val="Normal-indent"/>
        <w:numPr>
          <w:ilvl w:val="0"/>
          <w:numId w:val="13"/>
        </w:numPr>
      </w:pPr>
      <w:r>
        <w:t>The Subscription is sent to the Database where it is added to the collection of existing subscriptions.</w:t>
      </w:r>
    </w:p>
    <w:p w14:paraId="4F68379B" w14:textId="2249D84D" w:rsidR="00757BC6" w:rsidRDefault="00757BC6" w:rsidP="00757BC6">
      <w:pPr>
        <w:pStyle w:val="Normal-indent"/>
        <w:numPr>
          <w:ilvl w:val="0"/>
          <w:numId w:val="13"/>
        </w:numPr>
      </w:pPr>
      <w:r>
        <w:t>A second device creates a new Record and saves that record to the Database.</w:t>
      </w:r>
    </w:p>
    <w:p w14:paraId="248876FF" w14:textId="248C6D07" w:rsidR="00757BC6" w:rsidRDefault="00757BC6" w:rsidP="00757BC6">
      <w:pPr>
        <w:pStyle w:val="Normal-indent"/>
        <w:numPr>
          <w:ilvl w:val="0"/>
          <w:numId w:val="13"/>
        </w:numPr>
      </w:pPr>
      <w:r>
        <w:t>The Database searches through its list of Subscriptions to see if the new Record matches any of their conditions.</w:t>
      </w:r>
    </w:p>
    <w:p w14:paraId="05FBB647" w14:textId="2FEA1114" w:rsidR="00757BC6" w:rsidRDefault="00757BC6" w:rsidP="00757BC6">
      <w:pPr>
        <w:pStyle w:val="Normal-indent"/>
        <w:numPr>
          <w:ilvl w:val="0"/>
          <w:numId w:val="13"/>
        </w:numPr>
      </w:pPr>
      <w:r>
        <w:t>If a match is found, the Push Notification is sent to the device that registered the Subscription with information about the Record that caused it to be triggered.</w:t>
      </w:r>
    </w:p>
    <w:p w14:paraId="3A3F77F7" w14:textId="1FFB2C6A" w:rsidR="00757BC6" w:rsidRDefault="007762C0" w:rsidP="00757BC6">
      <w:pPr>
        <w:pStyle w:val="BodyIndent"/>
      </w:pPr>
      <w:r>
        <w:t>With this knowledge in place, let’s look at creating Subscriptions in a Xamarin iOS 8 application.</w:t>
      </w:r>
    </w:p>
    <w:p w14:paraId="056A043C" w14:textId="4F312DAA" w:rsidR="00BF41DA" w:rsidRDefault="00BF41DA" w:rsidP="00BF41DA">
      <w:pPr>
        <w:pStyle w:val="Heading4"/>
      </w:pPr>
      <w:r>
        <w:t>Creating Subscriptions</w:t>
      </w:r>
    </w:p>
    <w:p w14:paraId="2CB1B19E" w14:textId="0D8C2456" w:rsidR="00BF41DA" w:rsidRDefault="00F73956" w:rsidP="00BF41DA">
      <w:pPr>
        <w:pStyle w:val="Normal-indent"/>
      </w:pPr>
      <w:r>
        <w:t>The following code can be used to create a Subscription:</w:t>
      </w:r>
    </w:p>
    <w:p w14:paraId="4F91202C" w14:textId="508D98B8" w:rsidR="00F73956" w:rsidRPr="00F73956" w:rsidRDefault="00F73956" w:rsidP="00BF41DA">
      <w:pPr>
        <w:pStyle w:val="Normal-indent"/>
        <w:rPr>
          <w:rStyle w:val="CodeInline"/>
        </w:rPr>
      </w:pPr>
      <w:r w:rsidRPr="00F73956">
        <w:rPr>
          <w:rStyle w:val="CodeInline"/>
        </w:rPr>
        <w:t>// Create a new subscription</w:t>
      </w:r>
      <w:r w:rsidRPr="00F73956">
        <w:rPr>
          <w:rStyle w:val="CodeInline"/>
        </w:rPr>
        <w:br/>
      </w:r>
      <w:proofErr w:type="spellStart"/>
      <w:r w:rsidRPr="00F73956">
        <w:rPr>
          <w:rStyle w:val="CodeInline"/>
        </w:rPr>
        <w:t>DateTime</w:t>
      </w:r>
      <w:proofErr w:type="spellEnd"/>
      <w:r w:rsidRPr="00F73956">
        <w:rPr>
          <w:rStyle w:val="CodeInline"/>
        </w:rPr>
        <w:t> date;</w:t>
      </w:r>
      <w:r w:rsidRPr="00F73956">
        <w:rPr>
          <w:rStyle w:val="CodeInline"/>
        </w:rPr>
        <w:br/>
      </w:r>
      <w:proofErr w:type="spellStart"/>
      <w:r w:rsidRPr="00F73956">
        <w:rPr>
          <w:rStyle w:val="CodeInline"/>
        </w:rPr>
        <w:t>var</w:t>
      </w:r>
      <w:proofErr w:type="spellEnd"/>
      <w:r w:rsidRPr="00F73956">
        <w:rPr>
          <w:rStyle w:val="CodeInline"/>
        </w:rPr>
        <w:t> predicate = </w:t>
      </w:r>
      <w:proofErr w:type="spellStart"/>
      <w:proofErr w:type="gramStart"/>
      <w:r w:rsidRPr="00F73956">
        <w:rPr>
          <w:rStyle w:val="CodeInline"/>
        </w:rPr>
        <w:t>NSPredicate.FromFormat</w:t>
      </w:r>
      <w:proofErr w:type="spellEnd"/>
      <w:r w:rsidRPr="00F73956">
        <w:rPr>
          <w:rStyle w:val="CodeInline"/>
        </w:rPr>
        <w:t>(</w:t>
      </w:r>
      <w:proofErr w:type="spellStart"/>
      <w:proofErr w:type="gramEnd"/>
      <w:r w:rsidRPr="00F73956">
        <w:rPr>
          <w:rStyle w:val="CodeInline"/>
        </w:rPr>
        <w:t>string.Format</w:t>
      </w:r>
      <w:proofErr w:type="spellEnd"/>
      <w:r w:rsidRPr="00F73956">
        <w:rPr>
          <w:rStyle w:val="CodeInline"/>
        </w:rPr>
        <w:t>("start &gt; {0}",(</w:t>
      </w:r>
      <w:proofErr w:type="spellStart"/>
      <w:r w:rsidRPr="00F73956">
        <w:rPr>
          <w:rStyle w:val="CodeInline"/>
        </w:rPr>
        <w:t>NSDate</w:t>
      </w:r>
      <w:proofErr w:type="spellEnd"/>
      <w:r w:rsidRPr="00F73956">
        <w:rPr>
          <w:rStyle w:val="CodeInline"/>
        </w:rPr>
        <w:t>)date));</w:t>
      </w:r>
      <w:r w:rsidRPr="00F73956">
        <w:rPr>
          <w:rStyle w:val="CodeInline"/>
        </w:rPr>
        <w:br/>
      </w:r>
      <w:proofErr w:type="spellStart"/>
      <w:r w:rsidRPr="00F73956">
        <w:rPr>
          <w:rStyle w:val="CodeInline"/>
        </w:rPr>
        <w:t>var</w:t>
      </w:r>
      <w:proofErr w:type="spellEnd"/>
      <w:r w:rsidRPr="00F73956">
        <w:rPr>
          <w:rStyle w:val="CodeInline"/>
        </w:rPr>
        <w:t> subscription = new </w:t>
      </w:r>
      <w:proofErr w:type="spellStart"/>
      <w:r w:rsidRPr="00F73956">
        <w:rPr>
          <w:rStyle w:val="CodeInline"/>
        </w:rPr>
        <w:t>CKSubscription</w:t>
      </w:r>
      <w:proofErr w:type="spellEnd"/>
      <w:r w:rsidRPr="00F73956">
        <w:rPr>
          <w:rStyle w:val="CodeInline"/>
        </w:rPr>
        <w:t>("RecordType",predicate,CKSubscriptionOptions.FiresOnRecordCreation);</w:t>
      </w:r>
      <w:r w:rsidRPr="00F73956">
        <w:rPr>
          <w:rStyle w:val="CodeInline"/>
        </w:rPr>
        <w:br/>
      </w:r>
      <w:r w:rsidRPr="00F73956">
        <w:rPr>
          <w:rStyle w:val="CodeInline"/>
        </w:rPr>
        <w:br/>
        <w:t>// Describe the type of notification</w:t>
      </w:r>
      <w:r w:rsidRPr="00F73956">
        <w:rPr>
          <w:rStyle w:val="CodeInline"/>
        </w:rPr>
        <w:br/>
      </w:r>
      <w:proofErr w:type="spellStart"/>
      <w:r w:rsidRPr="00F73956">
        <w:rPr>
          <w:rStyle w:val="CodeInline"/>
        </w:rPr>
        <w:t>var</w:t>
      </w:r>
      <w:proofErr w:type="spellEnd"/>
      <w:r w:rsidRPr="00F73956">
        <w:rPr>
          <w:rStyle w:val="CodeInline"/>
        </w:rPr>
        <w:t> </w:t>
      </w:r>
      <w:proofErr w:type="spellStart"/>
      <w:r w:rsidRPr="00F73956">
        <w:rPr>
          <w:rStyle w:val="CodeInline"/>
        </w:rPr>
        <w:t>notificationInfo</w:t>
      </w:r>
      <w:proofErr w:type="spellEnd"/>
      <w:r w:rsidRPr="00F73956">
        <w:rPr>
          <w:rStyle w:val="CodeInline"/>
        </w:rPr>
        <w:t> = new </w:t>
      </w:r>
      <w:proofErr w:type="spellStart"/>
      <w:r w:rsidRPr="00F73956">
        <w:rPr>
          <w:rStyle w:val="CodeInline"/>
        </w:rPr>
        <w:t>CKNotificationInfo</w:t>
      </w:r>
      <w:proofErr w:type="spellEnd"/>
      <w:r w:rsidRPr="00F73956">
        <w:rPr>
          <w:rStyle w:val="CodeInline"/>
        </w:rPr>
        <w:t>();</w:t>
      </w:r>
      <w:r w:rsidRPr="00F73956">
        <w:rPr>
          <w:rStyle w:val="CodeInline"/>
        </w:rPr>
        <w:br/>
      </w:r>
      <w:proofErr w:type="spellStart"/>
      <w:r w:rsidRPr="00F73956">
        <w:rPr>
          <w:rStyle w:val="CodeInline"/>
        </w:rPr>
        <w:t>notificationInfo.AlertLocalizationKey</w:t>
      </w:r>
      <w:proofErr w:type="spellEnd"/>
      <w:r w:rsidRPr="00F73956">
        <w:rPr>
          <w:rStyle w:val="CodeInline"/>
        </w:rPr>
        <w:t> = "LOCAL_NOTIFICATION_KEY";</w:t>
      </w:r>
      <w:r w:rsidRPr="00F73956">
        <w:rPr>
          <w:rStyle w:val="CodeInline"/>
        </w:rPr>
        <w:br/>
      </w:r>
      <w:proofErr w:type="spellStart"/>
      <w:r w:rsidRPr="00F73956">
        <w:rPr>
          <w:rStyle w:val="CodeInline"/>
        </w:rPr>
        <w:t>notificationInfo.SoundName</w:t>
      </w:r>
      <w:proofErr w:type="spellEnd"/>
      <w:r w:rsidRPr="00F73956">
        <w:rPr>
          <w:rStyle w:val="CodeInline"/>
        </w:rPr>
        <w:t> = "</w:t>
      </w:r>
      <w:proofErr w:type="spellStart"/>
      <w:r w:rsidRPr="00F73956">
        <w:rPr>
          <w:rStyle w:val="CodeInline"/>
        </w:rPr>
        <w:t>ping.aiff</w:t>
      </w:r>
      <w:proofErr w:type="spellEnd"/>
      <w:r w:rsidRPr="00F73956">
        <w:rPr>
          <w:rStyle w:val="CodeInline"/>
        </w:rPr>
        <w:t>";</w:t>
      </w:r>
      <w:r w:rsidRPr="00F73956">
        <w:rPr>
          <w:rStyle w:val="CodeInline"/>
        </w:rPr>
        <w:br/>
      </w:r>
      <w:proofErr w:type="spellStart"/>
      <w:r w:rsidRPr="00F73956">
        <w:rPr>
          <w:rStyle w:val="CodeInline"/>
        </w:rPr>
        <w:t>notificationInfo.ShouldBadge</w:t>
      </w:r>
      <w:proofErr w:type="spellEnd"/>
      <w:r w:rsidRPr="00F73956">
        <w:rPr>
          <w:rStyle w:val="CodeInline"/>
        </w:rPr>
        <w:t> = true;</w:t>
      </w:r>
      <w:r w:rsidRPr="00F73956">
        <w:rPr>
          <w:rStyle w:val="CodeInline"/>
        </w:rPr>
        <w:br/>
      </w:r>
      <w:r w:rsidRPr="00F73956">
        <w:rPr>
          <w:rStyle w:val="CodeInline"/>
        </w:rPr>
        <w:br/>
        <w:t>// Attach the notification info to the subscription</w:t>
      </w:r>
      <w:r w:rsidRPr="00F73956">
        <w:rPr>
          <w:rStyle w:val="CodeInline"/>
        </w:rPr>
        <w:br/>
      </w:r>
      <w:proofErr w:type="spellStart"/>
      <w:r w:rsidRPr="00F73956">
        <w:rPr>
          <w:rStyle w:val="CodeInline"/>
        </w:rPr>
        <w:t>subscription.NotificationInfo</w:t>
      </w:r>
      <w:proofErr w:type="spellEnd"/>
      <w:r w:rsidRPr="00F73956">
        <w:rPr>
          <w:rStyle w:val="CodeInline"/>
        </w:rPr>
        <w:t> = </w:t>
      </w:r>
      <w:proofErr w:type="spellStart"/>
      <w:r w:rsidRPr="00F73956">
        <w:rPr>
          <w:rStyle w:val="CodeInline"/>
        </w:rPr>
        <w:t>notificationInfo</w:t>
      </w:r>
      <w:proofErr w:type="spellEnd"/>
      <w:r w:rsidRPr="00F73956">
        <w:rPr>
          <w:rStyle w:val="CodeInline"/>
        </w:rPr>
        <w:t>;</w:t>
      </w:r>
    </w:p>
    <w:p w14:paraId="545A9D61" w14:textId="5ADC79D1" w:rsidR="00F73956" w:rsidRDefault="00F73956" w:rsidP="00BF41DA">
      <w:pPr>
        <w:pStyle w:val="Normal-indent"/>
      </w:pPr>
      <w:r>
        <w:t>First, it creates a Predicate that provides the condition to trigger the Subscription. Next, it creates the subscription against a specific Record Type and sets the option of when the trigger is tested. Finally it defines the type of notification that will occur when the Subscription is triggered and attaches it the Subscription.</w:t>
      </w:r>
    </w:p>
    <w:p w14:paraId="573A3A9D" w14:textId="45D138F6" w:rsidR="00F73956" w:rsidRDefault="004C033F" w:rsidP="004C033F">
      <w:pPr>
        <w:pStyle w:val="Heading4"/>
      </w:pPr>
      <w:r>
        <w:lastRenderedPageBreak/>
        <w:t>Saving Subscriptions</w:t>
      </w:r>
    </w:p>
    <w:p w14:paraId="06831116" w14:textId="5ED36E0D" w:rsidR="004C033F" w:rsidRDefault="004C033F" w:rsidP="004C033F">
      <w:pPr>
        <w:pStyle w:val="Normal-indent"/>
      </w:pPr>
      <w:r>
        <w:t>With the Subscription created, the following code will save it to the Database:</w:t>
      </w:r>
    </w:p>
    <w:p w14:paraId="6D3329B1" w14:textId="4FAD159A" w:rsidR="004C033F" w:rsidRPr="00F153EF" w:rsidRDefault="00F153EF" w:rsidP="004C033F">
      <w:pPr>
        <w:pStyle w:val="Normal-indent"/>
        <w:rPr>
          <w:rStyle w:val="CodeInline"/>
        </w:rPr>
      </w:pPr>
      <w:r w:rsidRPr="00F153EF">
        <w:rPr>
          <w:rStyle w:val="CodeInline"/>
        </w:rPr>
        <w:t>// Save the subscription to the database</w:t>
      </w:r>
      <w:r w:rsidRPr="00F153EF">
        <w:rPr>
          <w:rStyle w:val="CodeInline"/>
        </w:rPr>
        <w:br/>
      </w:r>
      <w:proofErr w:type="spellStart"/>
      <w:proofErr w:type="gramStart"/>
      <w:r w:rsidRPr="00F153EF">
        <w:rPr>
          <w:rStyle w:val="CodeInline"/>
        </w:rPr>
        <w:t>ThisApp.PublicDatabase.SaveSubscription</w:t>
      </w:r>
      <w:proofErr w:type="spellEnd"/>
      <w:r w:rsidRPr="00F153EF">
        <w:rPr>
          <w:rStyle w:val="CodeInline"/>
        </w:rPr>
        <w:t>(</w:t>
      </w:r>
      <w:proofErr w:type="gramEnd"/>
      <w:r w:rsidRPr="00F153EF">
        <w:rPr>
          <w:rStyle w:val="CodeInline"/>
        </w:rPr>
        <w:t>subscription,(</w:t>
      </w:r>
      <w:proofErr w:type="spellStart"/>
      <w:r w:rsidRPr="00F153EF">
        <w:rPr>
          <w:rStyle w:val="CodeInline"/>
        </w:rPr>
        <w:t>s,err</w:t>
      </w:r>
      <w:proofErr w:type="spellEnd"/>
      <w:r w:rsidRPr="00F153EF">
        <w:rPr>
          <w:rStyle w:val="CodeInline"/>
        </w:rPr>
        <w:t>) =&gt; {</w:t>
      </w:r>
      <w:r w:rsidRPr="00F153EF">
        <w:rPr>
          <w:rStyle w:val="CodeInline"/>
        </w:rPr>
        <w:br/>
        <w:t>    // Was there an error?</w:t>
      </w:r>
      <w:r w:rsidRPr="00F153EF">
        <w:rPr>
          <w:rStyle w:val="CodeInline"/>
        </w:rPr>
        <w:br/>
        <w:t>    </w:t>
      </w:r>
      <w:proofErr w:type="gramStart"/>
      <w:r w:rsidRPr="00F153EF">
        <w:rPr>
          <w:rStyle w:val="CodeInline"/>
        </w:rPr>
        <w:t>if</w:t>
      </w:r>
      <w:proofErr w:type="gramEnd"/>
      <w:r w:rsidRPr="00F153EF">
        <w:rPr>
          <w:rStyle w:val="CodeInline"/>
        </w:rPr>
        <w:t> (err !=null) {</w:t>
      </w:r>
      <w:r w:rsidRPr="00F153EF">
        <w:rPr>
          <w:rStyle w:val="CodeInline"/>
        </w:rPr>
        <w:br/>
      </w:r>
      <w:r w:rsidRPr="00F153EF">
        <w:rPr>
          <w:rStyle w:val="CodeInline"/>
        </w:rPr>
        <w:br/>
        <w:t>    }</w:t>
      </w:r>
      <w:r w:rsidRPr="00F153EF">
        <w:rPr>
          <w:rStyle w:val="CodeInline"/>
        </w:rPr>
        <w:br/>
        <w:t>});</w:t>
      </w:r>
    </w:p>
    <w:p w14:paraId="7031C136" w14:textId="18B7BC4D" w:rsidR="004C033F" w:rsidRDefault="00F153EF" w:rsidP="004C033F">
      <w:pPr>
        <w:pStyle w:val="Normal-indent"/>
      </w:pPr>
      <w:r>
        <w:t>Using the Convenience API the call is asynchronous, simple and provides easy error handling.</w:t>
      </w:r>
    </w:p>
    <w:p w14:paraId="5BBFA685" w14:textId="62642045" w:rsidR="00F153EF" w:rsidRDefault="00F153EF" w:rsidP="00F153EF">
      <w:pPr>
        <w:pStyle w:val="Heading4"/>
      </w:pPr>
      <w:r>
        <w:t>Handling Push Notifications</w:t>
      </w:r>
    </w:p>
    <w:p w14:paraId="3636DCBF" w14:textId="529970E5" w:rsidR="00F153EF" w:rsidRDefault="00BE53A6" w:rsidP="00F153EF">
      <w:pPr>
        <w:pStyle w:val="Normal-indent"/>
      </w:pPr>
      <w:r>
        <w:t xml:space="preserve">If the developer has previously used </w:t>
      </w:r>
      <w:r w:rsidRPr="00BE53A6">
        <w:rPr>
          <w:rStyle w:val="SubtleEmphasis"/>
        </w:rPr>
        <w:t>Apple Push Notifications</w:t>
      </w:r>
      <w:r>
        <w:t xml:space="preserve"> (APS), then the process of dealing with Notifications generated by CloudKit should be familiar.</w:t>
      </w:r>
    </w:p>
    <w:p w14:paraId="596A0046" w14:textId="2B12C509" w:rsidR="00BE53A6" w:rsidRDefault="00BE53A6" w:rsidP="005C267B">
      <w:pPr>
        <w:pStyle w:val="Normal-indent"/>
      </w:pPr>
      <w:r>
        <w:t xml:space="preserve">In the </w:t>
      </w:r>
      <w:proofErr w:type="spellStart"/>
      <w:r w:rsidRPr="00BE53A6">
        <w:rPr>
          <w:rStyle w:val="CodeInline"/>
        </w:rPr>
        <w:t>AppDelegate.cs</w:t>
      </w:r>
      <w:proofErr w:type="spellEnd"/>
      <w:r>
        <w:t xml:space="preserve">, override the </w:t>
      </w:r>
      <w:proofErr w:type="spellStart"/>
      <w:r w:rsidRPr="00BE53A6">
        <w:rPr>
          <w:rStyle w:val="CodeInline"/>
        </w:rPr>
        <w:t>ReceivedRemoteNotification</w:t>
      </w:r>
      <w:proofErr w:type="spellEnd"/>
      <w:r>
        <w:t xml:space="preserve"> class as follows:</w:t>
      </w:r>
      <w:r>
        <w:br/>
      </w:r>
      <w:r w:rsidR="005C267B" w:rsidRPr="005C267B">
        <w:rPr>
          <w:rStyle w:val="CodeInline"/>
        </w:rPr>
        <w:t>public override void </w:t>
      </w:r>
      <w:proofErr w:type="spellStart"/>
      <w:r w:rsidR="005C267B" w:rsidRPr="005C267B">
        <w:rPr>
          <w:rStyle w:val="CodeInline"/>
        </w:rPr>
        <w:t>ReceivedRemoteNotification</w:t>
      </w:r>
      <w:proofErr w:type="spellEnd"/>
      <w:r w:rsidR="005C267B" w:rsidRPr="005C267B">
        <w:rPr>
          <w:rStyle w:val="CodeInline"/>
        </w:rPr>
        <w:t> (</w:t>
      </w:r>
      <w:proofErr w:type="spellStart"/>
      <w:r w:rsidR="005C267B" w:rsidRPr="005C267B">
        <w:rPr>
          <w:rStyle w:val="CodeInline"/>
        </w:rPr>
        <w:t>UIApplication</w:t>
      </w:r>
      <w:proofErr w:type="spellEnd"/>
      <w:r w:rsidR="005C267B" w:rsidRPr="005C267B">
        <w:rPr>
          <w:rStyle w:val="CodeInline"/>
        </w:rPr>
        <w:t> application, </w:t>
      </w:r>
      <w:proofErr w:type="spellStart"/>
      <w:r w:rsidR="005C267B" w:rsidRPr="005C267B">
        <w:rPr>
          <w:rStyle w:val="CodeInline"/>
        </w:rPr>
        <w:t>NSDictionary</w:t>
      </w:r>
      <w:proofErr w:type="spellEnd"/>
      <w:r w:rsidR="005C267B" w:rsidRPr="005C267B">
        <w:rPr>
          <w:rStyle w:val="CodeInline"/>
        </w:rPr>
        <w:t> </w:t>
      </w:r>
      <w:proofErr w:type="spellStart"/>
      <w:r w:rsidR="005C267B" w:rsidRPr="005C267B">
        <w:rPr>
          <w:rStyle w:val="CodeInline"/>
        </w:rPr>
        <w:t>userInfo</w:t>
      </w:r>
      <w:proofErr w:type="spellEnd"/>
      <w:r w:rsidR="005C267B" w:rsidRPr="005C267B">
        <w:rPr>
          <w:rStyle w:val="CodeInline"/>
        </w:rPr>
        <w:t>)</w:t>
      </w:r>
      <w:r w:rsidR="005C267B" w:rsidRPr="005C267B">
        <w:rPr>
          <w:rStyle w:val="CodeInline"/>
        </w:rPr>
        <w:br/>
        <w:t>{</w:t>
      </w:r>
      <w:r w:rsidR="005C267B" w:rsidRPr="005C267B">
        <w:rPr>
          <w:rStyle w:val="CodeInline"/>
        </w:rPr>
        <w:br/>
        <w:t>    // Parse the notification into a CloudKit Notification</w:t>
      </w:r>
      <w:r w:rsidR="005C267B" w:rsidRPr="005C267B">
        <w:rPr>
          <w:rStyle w:val="CodeInline"/>
        </w:rPr>
        <w:br/>
      </w:r>
      <w:proofErr w:type="gramStart"/>
      <w:r w:rsidR="005C267B" w:rsidRPr="005C267B">
        <w:rPr>
          <w:rStyle w:val="CodeInline"/>
        </w:rPr>
        <w:t>    </w:t>
      </w:r>
      <w:proofErr w:type="spellStart"/>
      <w:r w:rsidR="005C267B" w:rsidRPr="005C267B">
        <w:rPr>
          <w:rStyle w:val="CodeInline"/>
        </w:rPr>
        <w:t>var</w:t>
      </w:r>
      <w:proofErr w:type="spellEnd"/>
      <w:proofErr w:type="gramEnd"/>
      <w:r w:rsidR="005C267B" w:rsidRPr="005C267B">
        <w:rPr>
          <w:rStyle w:val="CodeInline"/>
        </w:rPr>
        <w:t> notification = </w:t>
      </w:r>
      <w:proofErr w:type="spellStart"/>
      <w:r w:rsidR="005C267B" w:rsidRPr="005C267B">
        <w:rPr>
          <w:rStyle w:val="CodeInline"/>
        </w:rPr>
        <w:t>CKNotification.FromRemoteNotificationDictionary</w:t>
      </w:r>
      <w:proofErr w:type="spellEnd"/>
      <w:r w:rsidR="005C267B" w:rsidRPr="005C267B">
        <w:rPr>
          <w:rStyle w:val="CodeInline"/>
        </w:rPr>
        <w:t> (</w:t>
      </w:r>
      <w:proofErr w:type="spellStart"/>
      <w:r w:rsidR="005C267B" w:rsidRPr="005C267B">
        <w:rPr>
          <w:rStyle w:val="CodeInline"/>
        </w:rPr>
        <w:t>userInfo</w:t>
      </w:r>
      <w:proofErr w:type="spellEnd"/>
      <w:r w:rsidR="005C267B" w:rsidRPr="005C267B">
        <w:rPr>
          <w:rStyle w:val="CodeInline"/>
        </w:rPr>
        <w:t>);</w:t>
      </w:r>
      <w:r w:rsidR="005C267B" w:rsidRPr="005C267B">
        <w:rPr>
          <w:rStyle w:val="CodeInline"/>
        </w:rPr>
        <w:br/>
      </w:r>
      <w:r w:rsidR="005C267B" w:rsidRPr="005C267B">
        <w:rPr>
          <w:rStyle w:val="CodeInline"/>
        </w:rPr>
        <w:br/>
        <w:t>    // Get the body of the message</w:t>
      </w:r>
      <w:r w:rsidR="005C267B" w:rsidRPr="005C267B">
        <w:rPr>
          <w:rStyle w:val="CodeInline"/>
        </w:rPr>
        <w:br/>
        <w:t>    </w:t>
      </w:r>
      <w:proofErr w:type="spellStart"/>
      <w:r w:rsidR="005C267B" w:rsidRPr="005C267B">
        <w:rPr>
          <w:rStyle w:val="CodeInline"/>
        </w:rPr>
        <w:t>var</w:t>
      </w:r>
      <w:proofErr w:type="spellEnd"/>
      <w:r w:rsidR="005C267B" w:rsidRPr="005C267B">
        <w:rPr>
          <w:rStyle w:val="CodeInline"/>
        </w:rPr>
        <w:t> </w:t>
      </w:r>
      <w:proofErr w:type="spellStart"/>
      <w:r w:rsidR="005C267B" w:rsidRPr="005C267B">
        <w:rPr>
          <w:rStyle w:val="CodeInline"/>
        </w:rPr>
        <w:t>alertBody</w:t>
      </w:r>
      <w:proofErr w:type="spellEnd"/>
      <w:r w:rsidR="005C267B" w:rsidRPr="005C267B">
        <w:rPr>
          <w:rStyle w:val="CodeInline"/>
        </w:rPr>
        <w:t> = </w:t>
      </w:r>
      <w:proofErr w:type="spellStart"/>
      <w:r w:rsidR="005C267B" w:rsidRPr="005C267B">
        <w:rPr>
          <w:rStyle w:val="CodeInline"/>
        </w:rPr>
        <w:t>notification.AlertBody</w:t>
      </w:r>
      <w:proofErr w:type="spellEnd"/>
      <w:r w:rsidR="005C267B" w:rsidRPr="005C267B">
        <w:rPr>
          <w:rStyle w:val="CodeInline"/>
        </w:rPr>
        <w:t>;</w:t>
      </w:r>
      <w:r w:rsidR="005C267B" w:rsidRPr="005C267B">
        <w:rPr>
          <w:rStyle w:val="CodeInline"/>
        </w:rPr>
        <w:br/>
      </w:r>
      <w:r w:rsidR="005C267B" w:rsidRPr="005C267B">
        <w:rPr>
          <w:rStyle w:val="CodeInline"/>
        </w:rPr>
        <w:br/>
        <w:t>    // Was this a query?</w:t>
      </w:r>
      <w:r w:rsidR="005C267B" w:rsidRPr="005C267B">
        <w:rPr>
          <w:rStyle w:val="CodeInline"/>
        </w:rPr>
        <w:br/>
        <w:t>    </w:t>
      </w:r>
      <w:proofErr w:type="gramStart"/>
      <w:r w:rsidR="005C267B" w:rsidRPr="005C267B">
        <w:rPr>
          <w:rStyle w:val="CodeInline"/>
        </w:rPr>
        <w:t>if</w:t>
      </w:r>
      <w:proofErr w:type="gramEnd"/>
      <w:r w:rsidR="005C267B" w:rsidRPr="005C267B">
        <w:rPr>
          <w:rStyle w:val="CodeInline"/>
        </w:rPr>
        <w:t> (</w:t>
      </w:r>
      <w:proofErr w:type="spellStart"/>
      <w:r w:rsidR="005C267B" w:rsidRPr="005C267B">
        <w:rPr>
          <w:rStyle w:val="CodeInline"/>
        </w:rPr>
        <w:t>notification.NotificationType</w:t>
      </w:r>
      <w:proofErr w:type="spellEnd"/>
      <w:r w:rsidR="005C267B" w:rsidRPr="005C267B">
        <w:rPr>
          <w:rStyle w:val="CodeInline"/>
        </w:rPr>
        <w:t> =</w:t>
      </w:r>
      <w:r w:rsidR="005762CD">
        <w:rPr>
          <w:rStyle w:val="CodeInline"/>
        </w:rPr>
        <w:t>=</w:t>
      </w:r>
      <w:r w:rsidR="005C267B" w:rsidRPr="005C267B">
        <w:rPr>
          <w:rStyle w:val="CodeInline"/>
        </w:rPr>
        <w:t> </w:t>
      </w:r>
      <w:proofErr w:type="spellStart"/>
      <w:r w:rsidR="005C267B" w:rsidRPr="005C267B">
        <w:rPr>
          <w:rStyle w:val="CodeInline"/>
        </w:rPr>
        <w:t>CKNotificationType.Query</w:t>
      </w:r>
      <w:proofErr w:type="spellEnd"/>
      <w:r w:rsidR="005C267B" w:rsidRPr="005C267B">
        <w:rPr>
          <w:rStyle w:val="CodeInline"/>
        </w:rPr>
        <w:t>) {</w:t>
      </w:r>
      <w:r w:rsidR="005C267B" w:rsidRPr="005C267B">
        <w:rPr>
          <w:rStyle w:val="CodeInline"/>
        </w:rPr>
        <w:br/>
        <w:t>        // Yes, convert to a query notification and get the record ID</w:t>
      </w:r>
      <w:r w:rsidR="005C267B" w:rsidRPr="005C267B">
        <w:rPr>
          <w:rStyle w:val="CodeInline"/>
        </w:rPr>
        <w:br/>
        <w:t>        </w:t>
      </w:r>
      <w:proofErr w:type="spellStart"/>
      <w:r w:rsidR="005C267B" w:rsidRPr="005C267B">
        <w:rPr>
          <w:rStyle w:val="CodeInline"/>
        </w:rPr>
        <w:t>var</w:t>
      </w:r>
      <w:proofErr w:type="spellEnd"/>
      <w:r w:rsidR="005C267B" w:rsidRPr="005C267B">
        <w:rPr>
          <w:rStyle w:val="CodeInline"/>
        </w:rPr>
        <w:t> query = notification as </w:t>
      </w:r>
      <w:proofErr w:type="spellStart"/>
      <w:r w:rsidR="005C267B" w:rsidRPr="005C267B">
        <w:rPr>
          <w:rStyle w:val="CodeInline"/>
        </w:rPr>
        <w:t>CKQueryNotification</w:t>
      </w:r>
      <w:proofErr w:type="spellEnd"/>
      <w:r w:rsidR="005C267B" w:rsidRPr="005C267B">
        <w:rPr>
          <w:rStyle w:val="CodeInline"/>
        </w:rPr>
        <w:t>;</w:t>
      </w:r>
      <w:r w:rsidR="005C267B" w:rsidRPr="005C267B">
        <w:rPr>
          <w:rStyle w:val="CodeInline"/>
        </w:rPr>
        <w:br/>
        <w:t>        </w:t>
      </w:r>
      <w:proofErr w:type="spellStart"/>
      <w:r w:rsidR="005C267B" w:rsidRPr="005C267B">
        <w:rPr>
          <w:rStyle w:val="CodeInline"/>
        </w:rPr>
        <w:t>var</w:t>
      </w:r>
      <w:proofErr w:type="spellEnd"/>
      <w:r w:rsidR="005C267B" w:rsidRPr="005C267B">
        <w:rPr>
          <w:rStyle w:val="CodeInline"/>
        </w:rPr>
        <w:t> </w:t>
      </w:r>
      <w:proofErr w:type="spellStart"/>
      <w:r w:rsidR="005C267B" w:rsidRPr="005C267B">
        <w:rPr>
          <w:rStyle w:val="CodeInline"/>
        </w:rPr>
        <w:t>recordID</w:t>
      </w:r>
      <w:proofErr w:type="spellEnd"/>
      <w:r w:rsidR="005C267B" w:rsidRPr="005C267B">
        <w:rPr>
          <w:rStyle w:val="CodeInline"/>
        </w:rPr>
        <w:t> = </w:t>
      </w:r>
      <w:proofErr w:type="spellStart"/>
      <w:r w:rsidR="005C267B" w:rsidRPr="005C267B">
        <w:rPr>
          <w:rStyle w:val="CodeInline"/>
        </w:rPr>
        <w:t>query.RecordId</w:t>
      </w:r>
      <w:proofErr w:type="spellEnd"/>
      <w:r w:rsidR="005C267B" w:rsidRPr="005C267B">
        <w:rPr>
          <w:rStyle w:val="CodeInline"/>
        </w:rPr>
        <w:t>;</w:t>
      </w:r>
      <w:r w:rsidR="005C267B" w:rsidRPr="005C267B">
        <w:rPr>
          <w:rStyle w:val="CodeInline"/>
        </w:rPr>
        <w:br/>
        <w:t>    }</w:t>
      </w:r>
      <w:r w:rsidR="005C267B" w:rsidRPr="005C267B">
        <w:rPr>
          <w:rStyle w:val="CodeInline"/>
        </w:rPr>
        <w:br/>
        <w:t>}</w:t>
      </w:r>
    </w:p>
    <w:p w14:paraId="42D80FAC" w14:textId="2DAE82D2" w:rsidR="00BE53A6" w:rsidRDefault="005C267B" w:rsidP="00F153EF">
      <w:pPr>
        <w:pStyle w:val="Normal-indent"/>
      </w:pPr>
      <w:r>
        <w:t xml:space="preserve">The above code asks CloudKit to parse the </w:t>
      </w:r>
      <w:proofErr w:type="spellStart"/>
      <w:r>
        <w:t>userInfo</w:t>
      </w:r>
      <w:proofErr w:type="spellEnd"/>
      <w:r>
        <w:t xml:space="preserve"> into a CloudKit Notification. Next, information is extracted about the alert. Finally, the type of notification is tested and the notification is handled accordingly.</w:t>
      </w:r>
    </w:p>
    <w:p w14:paraId="4FC65848" w14:textId="0BAA0D3D" w:rsidR="005C267B" w:rsidRDefault="00510351" w:rsidP="00F153EF">
      <w:pPr>
        <w:pStyle w:val="Normal-indent"/>
      </w:pPr>
      <w:r>
        <w:t>This section has shown how to answer the Big Data, Tiny Device problem presented above by using Queries and Subscriptions. The application will leave its large data in the cloud and these technologies to provide views into this dataset.</w:t>
      </w:r>
    </w:p>
    <w:p w14:paraId="15CA931D" w14:textId="4E591A3F" w:rsidR="00510351" w:rsidRDefault="00510351" w:rsidP="00510351">
      <w:pPr>
        <w:pStyle w:val="Heading2"/>
      </w:pPr>
      <w:r>
        <w:t>CloudKit User Accounts</w:t>
      </w:r>
    </w:p>
    <w:p w14:paraId="177A6A9F" w14:textId="5F42A4A1" w:rsidR="00510351" w:rsidRDefault="0013487A" w:rsidP="00510351">
      <w:pPr>
        <w:pStyle w:val="Normal-indent"/>
      </w:pPr>
      <w:r>
        <w:t>As noted at the start of this article, CloudKit is built on top of the existing iCloud infrastructure. T</w:t>
      </w:r>
      <w:r w:rsidR="006067C2">
        <w:t>he following section</w:t>
      </w:r>
      <w:r>
        <w:t xml:space="preserve"> will cover</w:t>
      </w:r>
      <w:r w:rsidR="00C27A07">
        <w:t>, in detail,</w:t>
      </w:r>
      <w:r>
        <w:t xml:space="preserve"> how accounts are exposed to a developer using the CloudKit API.</w:t>
      </w:r>
    </w:p>
    <w:p w14:paraId="0DD986CE" w14:textId="6D153B5D" w:rsidR="006E3D72" w:rsidRDefault="006E3D72" w:rsidP="006E3D72">
      <w:pPr>
        <w:pStyle w:val="Heading3"/>
      </w:pPr>
      <w:r>
        <w:t>Authentication</w:t>
      </w:r>
    </w:p>
    <w:p w14:paraId="62935745" w14:textId="71CEA7B8" w:rsidR="006E3D72" w:rsidRDefault="006E3D72" w:rsidP="006E3D72">
      <w:pPr>
        <w:pStyle w:val="Normal-indent"/>
      </w:pPr>
      <w:r>
        <w:t>When dealing with user accounts</w:t>
      </w:r>
      <w:r w:rsidR="00C27A07">
        <w:t>,</w:t>
      </w:r>
      <w:r>
        <w:t xml:space="preserve"> the first consideration is authentication. </w:t>
      </w:r>
      <w:proofErr w:type="gramStart"/>
      <w:r>
        <w:t xml:space="preserve">CloudKit support authentication via the currently logged-in iCloud user on the </w:t>
      </w:r>
      <w:r>
        <w:lastRenderedPageBreak/>
        <w:t>device.</w:t>
      </w:r>
      <w:proofErr w:type="gramEnd"/>
      <w:r w:rsidR="006067C2">
        <w:t xml:space="preserve"> Authentication takes place behind the scenes and is handled by iOS. In this way, the developer never has to worry about the details</w:t>
      </w:r>
      <w:r w:rsidR="00F22208">
        <w:t xml:space="preserve"> of implementing </w:t>
      </w:r>
      <w:proofErr w:type="gramStart"/>
      <w:r w:rsidR="00F22208">
        <w:t>authentication,</w:t>
      </w:r>
      <w:proofErr w:type="gramEnd"/>
      <w:r w:rsidR="00F22208">
        <w:t xml:space="preserve"> they only test to see if a user is logged on.</w:t>
      </w:r>
    </w:p>
    <w:p w14:paraId="3DD4C849" w14:textId="530FEC26" w:rsidR="006067C2" w:rsidRDefault="006067C2" w:rsidP="006067C2">
      <w:pPr>
        <w:pStyle w:val="Heading3"/>
      </w:pPr>
      <w:r>
        <w:t>User Account Information</w:t>
      </w:r>
    </w:p>
    <w:p w14:paraId="24E35821" w14:textId="09CA9E60" w:rsidR="006067C2" w:rsidRDefault="006067C2" w:rsidP="006067C2">
      <w:pPr>
        <w:pStyle w:val="Normal-indent"/>
      </w:pPr>
      <w:r>
        <w:t>CloudKit provides the following information to the developer:</w:t>
      </w:r>
    </w:p>
    <w:p w14:paraId="40B8BA29" w14:textId="5A3C6E87" w:rsidR="006067C2" w:rsidRDefault="00A938A0" w:rsidP="006067C2">
      <w:pPr>
        <w:pStyle w:val="BulletList"/>
      </w:pPr>
      <w:r w:rsidRPr="00A938A0">
        <w:rPr>
          <w:b/>
        </w:rPr>
        <w:t>Identity</w:t>
      </w:r>
      <w:r>
        <w:t xml:space="preserve"> – a way of uniquely identifying the user.</w:t>
      </w:r>
    </w:p>
    <w:p w14:paraId="5B690E7A" w14:textId="453ABFBB" w:rsidR="00A938A0" w:rsidRDefault="00A938A0" w:rsidP="006067C2">
      <w:pPr>
        <w:pStyle w:val="BulletList"/>
      </w:pPr>
      <w:r>
        <w:rPr>
          <w:b/>
        </w:rPr>
        <w:t xml:space="preserve">Metadata </w:t>
      </w:r>
      <w:r>
        <w:t>– The ability to save and retrieve information about users.</w:t>
      </w:r>
    </w:p>
    <w:p w14:paraId="79DA3C53" w14:textId="57E1D3CB" w:rsidR="00A938A0" w:rsidRDefault="00A938A0" w:rsidP="006067C2">
      <w:pPr>
        <w:pStyle w:val="BulletList"/>
      </w:pPr>
      <w:r>
        <w:rPr>
          <w:b/>
        </w:rPr>
        <w:t xml:space="preserve">Privacy </w:t>
      </w:r>
      <w:r>
        <w:t>– All information is handled in a privacy conscious manor. Nothing is exposed unless the user has agreed to it.</w:t>
      </w:r>
    </w:p>
    <w:p w14:paraId="4C6EF60B" w14:textId="2070FD73" w:rsidR="00A938A0" w:rsidRDefault="00A938A0" w:rsidP="006067C2">
      <w:pPr>
        <w:pStyle w:val="BulletList"/>
      </w:pPr>
      <w:r>
        <w:rPr>
          <w:b/>
        </w:rPr>
        <w:t xml:space="preserve">Discovery </w:t>
      </w:r>
      <w:r>
        <w:t>– Gives users the ability to discover their friends that are using the same application.</w:t>
      </w:r>
    </w:p>
    <w:p w14:paraId="3F8B54D7" w14:textId="2C82A112" w:rsidR="00C27A07" w:rsidRDefault="00C27A07" w:rsidP="00C27A07">
      <w:pPr>
        <w:pStyle w:val="BodyIndent"/>
      </w:pPr>
      <w:r>
        <w:t>Next we will look at these topics in detail.</w:t>
      </w:r>
    </w:p>
    <w:p w14:paraId="2A69FB98" w14:textId="3EE5B7B5" w:rsidR="00C27A07" w:rsidRDefault="00C27A07" w:rsidP="00C27A07">
      <w:pPr>
        <w:pStyle w:val="Heading4"/>
      </w:pPr>
      <w:r>
        <w:t>Identity</w:t>
      </w:r>
    </w:p>
    <w:p w14:paraId="0DC56B28" w14:textId="0AACF375" w:rsidR="00C27A07" w:rsidRDefault="00AB1BB0" w:rsidP="00C27A07">
      <w:pPr>
        <w:pStyle w:val="Normal-indent"/>
      </w:pPr>
      <w:r>
        <w:t>As stated above, CloudKit provides a way for the application to uniquely identify a given user:</w:t>
      </w:r>
    </w:p>
    <w:p w14:paraId="119B3780" w14:textId="6A7CB29A" w:rsidR="00AB1BB0" w:rsidRDefault="001059D7" w:rsidP="00AB1BB0">
      <w:pPr>
        <w:pStyle w:val="Normal-indent"/>
        <w:jc w:val="center"/>
      </w:pPr>
      <w:r>
        <w:rPr>
          <w:noProof/>
          <w:lang w:eastAsia="en-US"/>
        </w:rPr>
        <w:drawing>
          <wp:inline distT="0" distB="0" distL="0" distR="0" wp14:anchorId="2B7F5FC8" wp14:editId="0F8EF022">
            <wp:extent cx="4939393" cy="1398741"/>
            <wp:effectExtent l="0" t="0" r="0" b="0"/>
            <wp:docPr id="3" name="Picture 3" descr="Macintosh HD:Users:kmullins:Xamarin Corp:Documents:iOS 8:CloudKitIntroduction:Images:Us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ullins:Xamarin Corp:Documents:iOS 8:CloudKitIntroduction:Images:User 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9393" cy="1398741"/>
                    </a:xfrm>
                    <a:prstGeom prst="rect">
                      <a:avLst/>
                    </a:prstGeom>
                    <a:noFill/>
                    <a:ln>
                      <a:noFill/>
                    </a:ln>
                  </pic:spPr>
                </pic:pic>
              </a:graphicData>
            </a:graphic>
          </wp:inline>
        </w:drawing>
      </w:r>
    </w:p>
    <w:p w14:paraId="51BCB65C" w14:textId="09663A60" w:rsidR="00AB1BB0" w:rsidRDefault="00AB1BB0" w:rsidP="00C27A07">
      <w:pPr>
        <w:pStyle w:val="Normal-indent"/>
      </w:pPr>
      <w:r>
        <w:t xml:space="preserve">There is a client application running on a user’s devices and all of the specific </w:t>
      </w:r>
      <w:r w:rsidR="008B2DE7">
        <w:t>U</w:t>
      </w:r>
      <w:r>
        <w:t xml:space="preserve">ser </w:t>
      </w:r>
      <w:r w:rsidR="008B2DE7">
        <w:t>Private D</w:t>
      </w:r>
      <w:r>
        <w:t>atabases inside the CloudKit Container.</w:t>
      </w:r>
      <w:r w:rsidR="008B2DE7">
        <w:t xml:space="preserve"> The client application is going to be linked to one of those specific users. This is based on the user that is logged into iCloud locally on the device.</w:t>
      </w:r>
    </w:p>
    <w:p w14:paraId="35676939" w14:textId="3969B6C2" w:rsidR="006B3602" w:rsidRDefault="006B3602" w:rsidP="00C27A07">
      <w:pPr>
        <w:pStyle w:val="Normal-indent"/>
      </w:pPr>
      <w:r>
        <w:t>Because this is coming from iCloud, there is a rich backing store of User Information.</w:t>
      </w:r>
      <w:r w:rsidR="00D0468A">
        <w:t xml:space="preserve"> And because iCloud is actually hosting the Container, it can correlate users. In the above graphic, the user </w:t>
      </w:r>
      <w:proofErr w:type="gramStart"/>
      <w:r w:rsidR="00D0468A">
        <w:t>who’s</w:t>
      </w:r>
      <w:proofErr w:type="gramEnd"/>
      <w:r w:rsidR="00D0468A">
        <w:t xml:space="preserve"> iCloud account is </w:t>
      </w:r>
      <w:hyperlink r:id="rId51" w:history="1">
        <w:r w:rsidR="00D0468A" w:rsidRPr="007064FF">
          <w:rPr>
            <w:rStyle w:val="Hyperlink"/>
          </w:rPr>
          <w:t>user@iCloud.com</w:t>
        </w:r>
      </w:hyperlink>
      <w:r w:rsidR="00D0468A">
        <w:t xml:space="preserve"> is linked to the current client.</w:t>
      </w:r>
    </w:p>
    <w:p w14:paraId="1C68A6EB" w14:textId="1F7B40E6" w:rsidR="00D80849" w:rsidRDefault="00D80849" w:rsidP="00C27A07">
      <w:pPr>
        <w:pStyle w:val="Normal-indent"/>
      </w:pPr>
      <w:r>
        <w:t xml:space="preserve">On a </w:t>
      </w:r>
      <w:proofErr w:type="gramStart"/>
      <w:r>
        <w:t>Container by Container</w:t>
      </w:r>
      <w:proofErr w:type="gramEnd"/>
      <w:r>
        <w:t xml:space="preserve"> basis, a unique, randomly-generated User ID is created and associated with the user’s iCloud account (email address).</w:t>
      </w:r>
      <w:r w:rsidR="009557D7">
        <w:t xml:space="preserve"> This User ID is returned to the application and can be used in any way the developer sees fit.</w:t>
      </w:r>
    </w:p>
    <w:p w14:paraId="38E9D982" w14:textId="7C1A786B" w:rsidR="008D633C" w:rsidRDefault="008D633C" w:rsidP="008D633C">
      <w:pPr>
        <w:pStyle w:val="NoteParagraph"/>
      </w:pPr>
      <w:r w:rsidRPr="008D633C">
        <w:rPr>
          <w:b/>
        </w:rPr>
        <w:t>Note</w:t>
      </w:r>
      <w:r>
        <w:t>: Different applications running on the same device for the same iCloud user will have different User IDs because they are connected to different CloudKit Containers.</w:t>
      </w:r>
    </w:p>
    <w:p w14:paraId="7E4A1BD3" w14:textId="39CAFDE8" w:rsidR="008D633C" w:rsidRDefault="00A148FD" w:rsidP="00C27A07">
      <w:pPr>
        <w:pStyle w:val="Normal-indent"/>
      </w:pPr>
      <w:r>
        <w:t>The following code gets the CloudKit user ID for the currently logged in iCloud user on the device:</w:t>
      </w:r>
    </w:p>
    <w:p w14:paraId="5652992C" w14:textId="0EEC57BD" w:rsidR="00A148FD" w:rsidRPr="00A148FD" w:rsidRDefault="00A148FD" w:rsidP="00C27A07">
      <w:pPr>
        <w:pStyle w:val="Normal-indent"/>
        <w:rPr>
          <w:rStyle w:val="CodeInline"/>
        </w:rPr>
      </w:pPr>
      <w:proofErr w:type="gramStart"/>
      <w:r w:rsidRPr="00A148FD">
        <w:rPr>
          <w:rStyle w:val="CodeInline"/>
        </w:rPr>
        <w:lastRenderedPageBreak/>
        <w:t>public</w:t>
      </w:r>
      <w:proofErr w:type="gramEnd"/>
      <w:r w:rsidRPr="00A148FD">
        <w:rPr>
          <w:rStyle w:val="CodeInline"/>
        </w:rPr>
        <w:t> </w:t>
      </w:r>
      <w:proofErr w:type="spellStart"/>
      <w:r w:rsidRPr="00A148FD">
        <w:rPr>
          <w:rStyle w:val="CodeInline"/>
        </w:rPr>
        <w:t>CKRecordID</w:t>
      </w:r>
      <w:proofErr w:type="spellEnd"/>
      <w:r w:rsidRPr="00A148FD">
        <w:rPr>
          <w:rStyle w:val="CodeInline"/>
        </w:rPr>
        <w:t> </w:t>
      </w:r>
      <w:proofErr w:type="spellStart"/>
      <w:r w:rsidRPr="00A148FD">
        <w:rPr>
          <w:rStyle w:val="CodeInline"/>
        </w:rPr>
        <w:t>UserID</w:t>
      </w:r>
      <w:proofErr w:type="spellEnd"/>
      <w:r w:rsidRPr="00A148FD">
        <w:rPr>
          <w:rStyle w:val="CodeInline"/>
        </w:rPr>
        <w:t> { get; set; }</w:t>
      </w:r>
      <w:r w:rsidRPr="00A148FD">
        <w:rPr>
          <w:rStyle w:val="CodeInline"/>
        </w:rPr>
        <w:br/>
        <w:t>...</w:t>
      </w:r>
      <w:r w:rsidRPr="00A148FD">
        <w:rPr>
          <w:rStyle w:val="CodeInline"/>
        </w:rPr>
        <w:br/>
      </w:r>
      <w:r w:rsidRPr="00A148FD">
        <w:rPr>
          <w:rStyle w:val="CodeInline"/>
        </w:rPr>
        <w:br/>
        <w:t>// Get the CloudKit User ID</w:t>
      </w:r>
      <w:r w:rsidRPr="00A148FD">
        <w:rPr>
          <w:rStyle w:val="CodeInline"/>
        </w:rPr>
        <w:br/>
      </w:r>
      <w:proofErr w:type="spellStart"/>
      <w:r w:rsidRPr="00A148FD">
        <w:rPr>
          <w:rStyle w:val="CodeInline"/>
        </w:rPr>
        <w:t>CKContainer.DefaultContainer.FetchUserRecordId</w:t>
      </w:r>
      <w:proofErr w:type="spellEnd"/>
      <w:r w:rsidRPr="00A148FD">
        <w:rPr>
          <w:rStyle w:val="CodeInline"/>
        </w:rPr>
        <w:t> ((</w:t>
      </w:r>
      <w:proofErr w:type="spellStart"/>
      <w:r w:rsidRPr="00A148FD">
        <w:rPr>
          <w:rStyle w:val="CodeInline"/>
        </w:rPr>
        <w:t>recordID</w:t>
      </w:r>
      <w:proofErr w:type="spellEnd"/>
      <w:r w:rsidRPr="00A148FD">
        <w:rPr>
          <w:rStyle w:val="CodeInline"/>
        </w:rPr>
        <w:t>, err) =&gt; {</w:t>
      </w:r>
      <w:r w:rsidRPr="00A148FD">
        <w:rPr>
          <w:rStyle w:val="CodeInline"/>
        </w:rPr>
        <w:br/>
        <w:t>    // Was there an error?</w:t>
      </w:r>
      <w:r w:rsidRPr="00A148FD">
        <w:rPr>
          <w:rStyle w:val="CodeInline"/>
        </w:rPr>
        <w:br/>
        <w:t>    </w:t>
      </w:r>
      <w:proofErr w:type="gramStart"/>
      <w:r w:rsidRPr="00A148FD">
        <w:rPr>
          <w:rStyle w:val="CodeInline"/>
        </w:rPr>
        <w:t>if</w:t>
      </w:r>
      <w:proofErr w:type="gramEnd"/>
      <w:r w:rsidRPr="00A148FD">
        <w:rPr>
          <w:rStyle w:val="CodeInline"/>
        </w:rPr>
        <w:t> (err!=null) {</w:t>
      </w:r>
      <w:r w:rsidRPr="00A148FD">
        <w:rPr>
          <w:rStyle w:val="CodeInline"/>
        </w:rPr>
        <w:br/>
        <w:t>        </w:t>
      </w:r>
      <w:proofErr w:type="spellStart"/>
      <w:r w:rsidRPr="00A148FD">
        <w:rPr>
          <w:rStyle w:val="CodeInline"/>
        </w:rPr>
        <w:t>Console.WriteLine</w:t>
      </w:r>
      <w:proofErr w:type="spellEnd"/>
      <w:r w:rsidRPr="00A148FD">
        <w:rPr>
          <w:rStyle w:val="CodeInline"/>
        </w:rPr>
        <w:t>("Error: {0}",</w:t>
      </w:r>
      <w:proofErr w:type="spellStart"/>
      <w:r w:rsidRPr="00A148FD">
        <w:rPr>
          <w:rStyle w:val="CodeInline"/>
        </w:rPr>
        <w:t>err.LocalizedDescription</w:t>
      </w:r>
      <w:proofErr w:type="spellEnd"/>
      <w:r w:rsidRPr="00A148FD">
        <w:rPr>
          <w:rStyle w:val="CodeInline"/>
        </w:rPr>
        <w:t>);</w:t>
      </w:r>
      <w:r w:rsidRPr="00A148FD">
        <w:rPr>
          <w:rStyle w:val="CodeInline"/>
        </w:rPr>
        <w:br/>
        <w:t>    } else {</w:t>
      </w:r>
      <w:r w:rsidRPr="00A148FD">
        <w:rPr>
          <w:rStyle w:val="CodeInline"/>
        </w:rPr>
        <w:br/>
        <w:t>        // Save user ID</w:t>
      </w:r>
      <w:r w:rsidRPr="00A148FD">
        <w:rPr>
          <w:rStyle w:val="CodeInline"/>
        </w:rPr>
        <w:br/>
        <w:t>        </w:t>
      </w:r>
      <w:proofErr w:type="spellStart"/>
      <w:r w:rsidRPr="00A148FD">
        <w:rPr>
          <w:rStyle w:val="CodeInline"/>
        </w:rPr>
        <w:t>UserID</w:t>
      </w:r>
      <w:proofErr w:type="spellEnd"/>
      <w:r w:rsidRPr="00A148FD">
        <w:rPr>
          <w:rStyle w:val="CodeInline"/>
        </w:rPr>
        <w:t> = </w:t>
      </w:r>
      <w:proofErr w:type="spellStart"/>
      <w:r w:rsidRPr="00A148FD">
        <w:rPr>
          <w:rStyle w:val="CodeInline"/>
        </w:rPr>
        <w:t>recordID</w:t>
      </w:r>
      <w:proofErr w:type="spellEnd"/>
      <w:r w:rsidRPr="00A148FD">
        <w:rPr>
          <w:rStyle w:val="CodeInline"/>
        </w:rPr>
        <w:t>;</w:t>
      </w:r>
      <w:r w:rsidRPr="00A148FD">
        <w:rPr>
          <w:rStyle w:val="CodeInline"/>
        </w:rPr>
        <w:br/>
        <w:t>    }</w:t>
      </w:r>
      <w:r w:rsidRPr="00A148FD">
        <w:rPr>
          <w:rStyle w:val="CodeInline"/>
        </w:rPr>
        <w:br/>
        <w:t>});</w:t>
      </w:r>
    </w:p>
    <w:p w14:paraId="3B7B8DB7" w14:textId="7AB932BE" w:rsidR="00A148FD" w:rsidRDefault="006C2904" w:rsidP="00C27A07">
      <w:pPr>
        <w:pStyle w:val="Normal-indent"/>
      </w:pPr>
      <w:r>
        <w:t>The above code is asking the CloudKit Container to provide the ID of the currently logged in user. Since this information is coming from the iCloud Server, the call is asynchronous and error handling is required.</w:t>
      </w:r>
    </w:p>
    <w:p w14:paraId="7B0416D8" w14:textId="66ED4CA2" w:rsidR="00011FD6" w:rsidRDefault="00011FD6" w:rsidP="00011FD6">
      <w:pPr>
        <w:pStyle w:val="Heading4"/>
      </w:pPr>
      <w:r>
        <w:t>Metadata</w:t>
      </w:r>
    </w:p>
    <w:p w14:paraId="38A1DFE8" w14:textId="6775C975" w:rsidR="00011FD6" w:rsidRDefault="00011FD6" w:rsidP="00011FD6">
      <w:pPr>
        <w:pStyle w:val="Normal-indent"/>
      </w:pPr>
      <w:r>
        <w:t>Each user in CloudKit has specific Metadata that describes them. This Metadata is represented as a CloudKit Record:</w:t>
      </w:r>
    </w:p>
    <w:p w14:paraId="3517A731" w14:textId="49ECBBDA" w:rsidR="00011FD6" w:rsidRDefault="00EB4477" w:rsidP="00EB4477">
      <w:pPr>
        <w:pStyle w:val="Normal-indent"/>
        <w:jc w:val="center"/>
      </w:pPr>
      <w:r>
        <w:rPr>
          <w:noProof/>
          <w:lang w:eastAsia="en-US"/>
        </w:rPr>
        <w:drawing>
          <wp:inline distT="0" distB="0" distL="0" distR="0" wp14:anchorId="01C75B15" wp14:editId="60A99F87">
            <wp:extent cx="4449536" cy="2055854"/>
            <wp:effectExtent l="0" t="0" r="0" b="1905"/>
            <wp:docPr id="7" name="Picture 7" descr="Macintosh HD:Users:kmullins:Xamarin Corp:Documents:iOS 8:CloudKitIntroduction:Images: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ullins:Xamarin Corp:Documents:iOS 8:CloudKitIntroduction:Images:Metada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0100" cy="2056114"/>
                    </a:xfrm>
                    <a:prstGeom prst="rect">
                      <a:avLst/>
                    </a:prstGeom>
                    <a:noFill/>
                    <a:ln>
                      <a:noFill/>
                    </a:ln>
                  </pic:spPr>
                </pic:pic>
              </a:graphicData>
            </a:graphic>
          </wp:inline>
        </w:drawing>
      </w:r>
    </w:p>
    <w:p w14:paraId="2CBE725C" w14:textId="3B6774AC" w:rsidR="00011FD6" w:rsidRDefault="00B628FB" w:rsidP="00011FD6">
      <w:pPr>
        <w:pStyle w:val="Normal-indent"/>
      </w:pPr>
      <w:r>
        <w:t>Looking inside the Private Database for a specific user of a Container there is one Record that defines that user.</w:t>
      </w:r>
      <w:r w:rsidR="00724BEB">
        <w:t xml:space="preserve"> There are many User Records inside the Public Database, one for each user of the Container.</w:t>
      </w:r>
      <w:r w:rsidR="004566F8">
        <w:t xml:space="preserve"> One of these will have a record ID that matches the currently logged on user’s Record ID.</w:t>
      </w:r>
    </w:p>
    <w:p w14:paraId="71BF0409" w14:textId="3C18405A" w:rsidR="007E4637" w:rsidRDefault="007E4637" w:rsidP="00011FD6">
      <w:pPr>
        <w:pStyle w:val="Normal-indent"/>
      </w:pPr>
      <w:r>
        <w:t>User Records in the Public Database are world readable. They are treated, for the most part, as a</w:t>
      </w:r>
      <w:r w:rsidR="00EF3A2F">
        <w:t>n</w:t>
      </w:r>
      <w:r>
        <w:t xml:space="preserve"> or</w:t>
      </w:r>
      <w:r w:rsidR="00EF3A2F">
        <w:t xml:space="preserve">dinary Record and have a type of </w:t>
      </w:r>
      <w:proofErr w:type="spellStart"/>
      <w:r w:rsidR="00EF3A2F" w:rsidRPr="00EF3A2F">
        <w:rPr>
          <w:rStyle w:val="CodeInline"/>
        </w:rPr>
        <w:t>CKRecordTypeUserRecord</w:t>
      </w:r>
      <w:proofErr w:type="spellEnd"/>
      <w:r w:rsidR="00EF3A2F">
        <w:t xml:space="preserve">. These records are </w:t>
      </w:r>
      <w:r w:rsidR="003907D7">
        <w:t>reserved by the system and are not available for queries.</w:t>
      </w:r>
    </w:p>
    <w:p w14:paraId="7670E9DA" w14:textId="73CF8A14" w:rsidR="005560C7" w:rsidRDefault="005560C7" w:rsidP="00011FD6">
      <w:pPr>
        <w:pStyle w:val="Normal-indent"/>
      </w:pPr>
      <w:r>
        <w:t>Use the following code to access a User Record:</w:t>
      </w:r>
    </w:p>
    <w:p w14:paraId="64C850C5" w14:textId="309C8FFD" w:rsidR="005560C7" w:rsidRPr="00811BEA" w:rsidRDefault="00811BEA" w:rsidP="00011FD6">
      <w:pPr>
        <w:pStyle w:val="Normal-indent"/>
        <w:rPr>
          <w:rStyle w:val="CodeInline"/>
        </w:rPr>
      </w:pPr>
      <w:proofErr w:type="gramStart"/>
      <w:r w:rsidRPr="00811BEA">
        <w:rPr>
          <w:rStyle w:val="CodeInline"/>
        </w:rPr>
        <w:t>public</w:t>
      </w:r>
      <w:proofErr w:type="gramEnd"/>
      <w:r w:rsidRPr="00811BEA">
        <w:rPr>
          <w:rStyle w:val="CodeInline"/>
        </w:rPr>
        <w:t> </w:t>
      </w:r>
      <w:proofErr w:type="spellStart"/>
      <w:r w:rsidRPr="00811BEA">
        <w:rPr>
          <w:rStyle w:val="CodeInline"/>
        </w:rPr>
        <w:t>CKRecord</w:t>
      </w:r>
      <w:proofErr w:type="spellEnd"/>
      <w:r w:rsidRPr="00811BEA">
        <w:rPr>
          <w:rStyle w:val="CodeInline"/>
        </w:rPr>
        <w:t> </w:t>
      </w:r>
      <w:proofErr w:type="spellStart"/>
      <w:r w:rsidRPr="00811BEA">
        <w:rPr>
          <w:rStyle w:val="CodeInline"/>
        </w:rPr>
        <w:t>UserRecord</w:t>
      </w:r>
      <w:proofErr w:type="spellEnd"/>
      <w:r w:rsidRPr="00811BEA">
        <w:rPr>
          <w:rStyle w:val="CodeInline"/>
        </w:rPr>
        <w:t> { get; set; }</w:t>
      </w:r>
      <w:r w:rsidRPr="00811BEA">
        <w:rPr>
          <w:rStyle w:val="CodeInline"/>
        </w:rPr>
        <w:br/>
        <w:t>...</w:t>
      </w:r>
      <w:r w:rsidRPr="00811BEA">
        <w:rPr>
          <w:rStyle w:val="CodeInline"/>
        </w:rPr>
        <w:br/>
      </w:r>
      <w:r w:rsidRPr="00811BEA">
        <w:rPr>
          <w:rStyle w:val="CodeInline"/>
        </w:rPr>
        <w:br/>
        <w:t>// Get the user's record</w:t>
      </w:r>
      <w:r w:rsidRPr="00811BEA">
        <w:rPr>
          <w:rStyle w:val="CodeInline"/>
        </w:rPr>
        <w:br/>
      </w:r>
      <w:proofErr w:type="spellStart"/>
      <w:r w:rsidRPr="00811BEA">
        <w:rPr>
          <w:rStyle w:val="CodeInline"/>
        </w:rPr>
        <w:t>PublicDatabase.FetchRecord</w:t>
      </w:r>
      <w:proofErr w:type="spellEnd"/>
      <w:r w:rsidRPr="00811BEA">
        <w:rPr>
          <w:rStyle w:val="CodeInline"/>
        </w:rPr>
        <w:t>(</w:t>
      </w:r>
      <w:proofErr w:type="spellStart"/>
      <w:r w:rsidRPr="00811BEA">
        <w:rPr>
          <w:rStyle w:val="CodeInline"/>
        </w:rPr>
        <w:t>UserID</w:t>
      </w:r>
      <w:proofErr w:type="spellEnd"/>
      <w:r w:rsidRPr="00811BEA">
        <w:rPr>
          <w:rStyle w:val="CodeInline"/>
        </w:rPr>
        <w:t>, (</w:t>
      </w:r>
      <w:proofErr w:type="spellStart"/>
      <w:r w:rsidRPr="00811BEA">
        <w:rPr>
          <w:rStyle w:val="CodeInline"/>
        </w:rPr>
        <w:t>record,er</w:t>
      </w:r>
      <w:proofErr w:type="spellEnd"/>
      <w:r w:rsidRPr="00811BEA">
        <w:rPr>
          <w:rStyle w:val="CodeInline"/>
        </w:rPr>
        <w:t>) =&gt; {</w:t>
      </w:r>
      <w:r w:rsidRPr="00811BEA">
        <w:rPr>
          <w:rStyle w:val="CodeInline"/>
        </w:rPr>
        <w:br/>
        <w:t>    //was there an error?</w:t>
      </w:r>
      <w:r w:rsidRPr="00811BEA">
        <w:rPr>
          <w:rStyle w:val="CodeInline"/>
        </w:rPr>
        <w:br/>
        <w:t>    </w:t>
      </w:r>
      <w:proofErr w:type="gramStart"/>
      <w:r w:rsidRPr="00811BEA">
        <w:rPr>
          <w:rStyle w:val="CodeInline"/>
        </w:rPr>
        <w:t>if</w:t>
      </w:r>
      <w:proofErr w:type="gramEnd"/>
      <w:r w:rsidRPr="00811BEA">
        <w:rPr>
          <w:rStyle w:val="CodeInline"/>
        </w:rPr>
        <w:t> (</w:t>
      </w:r>
      <w:proofErr w:type="spellStart"/>
      <w:r w:rsidRPr="00811BEA">
        <w:rPr>
          <w:rStyle w:val="CodeInline"/>
        </w:rPr>
        <w:t>er</w:t>
      </w:r>
      <w:proofErr w:type="spellEnd"/>
      <w:r w:rsidRPr="00811BEA">
        <w:rPr>
          <w:rStyle w:val="CodeInline"/>
        </w:rPr>
        <w:t>!=null) {</w:t>
      </w:r>
      <w:r w:rsidRPr="00811BEA">
        <w:rPr>
          <w:rStyle w:val="CodeInline"/>
        </w:rPr>
        <w:br/>
        <w:t>        </w:t>
      </w:r>
      <w:proofErr w:type="spellStart"/>
      <w:r w:rsidRPr="00811BEA">
        <w:rPr>
          <w:rStyle w:val="CodeInline"/>
        </w:rPr>
        <w:t>Console.WriteLine</w:t>
      </w:r>
      <w:proofErr w:type="spellEnd"/>
      <w:r w:rsidRPr="00811BEA">
        <w:rPr>
          <w:rStyle w:val="CodeInline"/>
        </w:rPr>
        <w:t>("Error: {0}",</w:t>
      </w:r>
      <w:proofErr w:type="spellStart"/>
      <w:r w:rsidRPr="00811BEA">
        <w:rPr>
          <w:rStyle w:val="CodeInline"/>
        </w:rPr>
        <w:t>er.LocalizedDescription</w:t>
      </w:r>
      <w:proofErr w:type="spellEnd"/>
      <w:r w:rsidRPr="00811BEA">
        <w:rPr>
          <w:rStyle w:val="CodeInline"/>
        </w:rPr>
        <w:t>);</w:t>
      </w:r>
      <w:r w:rsidRPr="00811BEA">
        <w:rPr>
          <w:rStyle w:val="CodeInline"/>
        </w:rPr>
        <w:br/>
        <w:t>    } else {</w:t>
      </w:r>
      <w:r w:rsidRPr="00811BEA">
        <w:rPr>
          <w:rStyle w:val="CodeInline"/>
        </w:rPr>
        <w:br/>
        <w:t>        // Save the user record</w:t>
      </w:r>
      <w:r w:rsidRPr="00811BEA">
        <w:rPr>
          <w:rStyle w:val="CodeInline"/>
        </w:rPr>
        <w:br/>
        <w:t>        </w:t>
      </w:r>
      <w:proofErr w:type="spellStart"/>
      <w:r w:rsidRPr="00811BEA">
        <w:rPr>
          <w:rStyle w:val="CodeInline"/>
        </w:rPr>
        <w:t>UserRecord</w:t>
      </w:r>
      <w:proofErr w:type="spellEnd"/>
      <w:r w:rsidRPr="00811BEA">
        <w:rPr>
          <w:rStyle w:val="CodeInline"/>
        </w:rPr>
        <w:t> = record;</w:t>
      </w:r>
      <w:r w:rsidRPr="00811BEA">
        <w:rPr>
          <w:rStyle w:val="CodeInline"/>
        </w:rPr>
        <w:br/>
      </w:r>
      <w:r w:rsidRPr="00811BEA">
        <w:rPr>
          <w:rStyle w:val="CodeInline"/>
        </w:rPr>
        <w:lastRenderedPageBreak/>
        <w:t>    }</w:t>
      </w:r>
      <w:r w:rsidRPr="00811BEA">
        <w:rPr>
          <w:rStyle w:val="CodeInline"/>
        </w:rPr>
        <w:br/>
        <w:t>});</w:t>
      </w:r>
    </w:p>
    <w:p w14:paraId="7BF10C69" w14:textId="0F5A134A" w:rsidR="005560C7" w:rsidRDefault="00BC2DFA" w:rsidP="00011FD6">
      <w:pPr>
        <w:pStyle w:val="Normal-indent"/>
      </w:pPr>
      <w:r>
        <w:t xml:space="preserve">The above code is asking the </w:t>
      </w:r>
      <w:r w:rsidR="00811BEA">
        <w:t>Public Database</w:t>
      </w:r>
      <w:r>
        <w:t xml:space="preserve"> to </w:t>
      </w:r>
      <w:r w:rsidR="00811BEA">
        <w:t>return the User Record</w:t>
      </w:r>
      <w:r>
        <w:t xml:space="preserve"> for the user who’s ID we accessed above. Since this information is coming from the iCloud Server, the call is asynchronous and error handling is required.</w:t>
      </w:r>
    </w:p>
    <w:p w14:paraId="33CA77CF" w14:textId="693E4B10" w:rsidR="00B22586" w:rsidRDefault="00B22586" w:rsidP="00D050A6">
      <w:pPr>
        <w:pStyle w:val="Heading4"/>
      </w:pPr>
      <w:r>
        <w:t>Privacy</w:t>
      </w:r>
    </w:p>
    <w:p w14:paraId="7963158A" w14:textId="010114EE" w:rsidR="00B22586" w:rsidRDefault="00D050A6" w:rsidP="00011FD6">
      <w:pPr>
        <w:pStyle w:val="Normal-indent"/>
      </w:pPr>
      <w:r>
        <w:t xml:space="preserve">CloudKit was design, by default, to protect the privacy of the currently logged on user. </w:t>
      </w:r>
      <w:r w:rsidR="008054A3">
        <w:t>No personally identifying information about the user is exposed by default. There are some cases where the application will require limited information about the user.</w:t>
      </w:r>
    </w:p>
    <w:p w14:paraId="0293F3EA" w14:textId="3A6D260D" w:rsidR="008054A3" w:rsidRDefault="008054A3" w:rsidP="00011FD6">
      <w:pPr>
        <w:pStyle w:val="Normal-indent"/>
      </w:pPr>
      <w:r>
        <w:t xml:space="preserve">In these cases, the application can request that the user disclose this information. A dialog box will be presented to the user asking them to opt-in to exposing </w:t>
      </w:r>
      <w:r w:rsidR="0086622D">
        <w:t>their</w:t>
      </w:r>
      <w:r>
        <w:t xml:space="preserve"> account information.</w:t>
      </w:r>
    </w:p>
    <w:p w14:paraId="08599685" w14:textId="63E9A7E9" w:rsidR="0086622D" w:rsidRDefault="004332C0" w:rsidP="00CD23A1">
      <w:pPr>
        <w:pStyle w:val="Heading4"/>
      </w:pPr>
      <w:r>
        <w:t>Discovery</w:t>
      </w:r>
    </w:p>
    <w:p w14:paraId="2C661969" w14:textId="7C5C463A" w:rsidR="004332C0" w:rsidRDefault="00CD23A1" w:rsidP="00011FD6">
      <w:pPr>
        <w:pStyle w:val="Normal-indent"/>
      </w:pPr>
      <w:r>
        <w:t>Assuming that the user as opted-in to allowing the application limited access to their user account information, they can be discoverable to other users of the application:</w:t>
      </w:r>
    </w:p>
    <w:p w14:paraId="372AB486" w14:textId="27084CEC" w:rsidR="00CD23A1" w:rsidRDefault="004A75CD" w:rsidP="004A75CD">
      <w:pPr>
        <w:pStyle w:val="Normal-indent"/>
        <w:jc w:val="center"/>
      </w:pPr>
      <w:r>
        <w:rPr>
          <w:noProof/>
          <w:lang w:eastAsia="en-US"/>
        </w:rPr>
        <w:drawing>
          <wp:inline distT="0" distB="0" distL="0" distR="0" wp14:anchorId="234F74EA" wp14:editId="5F5AD2FE">
            <wp:extent cx="4825093" cy="2092346"/>
            <wp:effectExtent l="0" t="0" r="1270" b="0"/>
            <wp:docPr id="20" name="Picture 20" descr="Macintosh HD:Users:kmullins:Xamarin Corp:Documents:iOS 8:CloudKitIntroduction:Images:Dis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ullins:Xamarin Corp:Documents:iOS 8:CloudKitIntroduction:Images:Discover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5093" cy="2092346"/>
                    </a:xfrm>
                    <a:prstGeom prst="rect">
                      <a:avLst/>
                    </a:prstGeom>
                    <a:noFill/>
                    <a:ln>
                      <a:noFill/>
                    </a:ln>
                  </pic:spPr>
                </pic:pic>
              </a:graphicData>
            </a:graphic>
          </wp:inline>
        </w:drawing>
      </w:r>
    </w:p>
    <w:p w14:paraId="7AFF1F32" w14:textId="4F70E18F" w:rsidR="00CD23A1" w:rsidRDefault="003E1BDF" w:rsidP="00011FD6">
      <w:pPr>
        <w:pStyle w:val="Normal-indent"/>
      </w:pPr>
      <w:r>
        <w:t>The client application is talking to a Container and the Container is talking iCloud to access user information.</w:t>
      </w:r>
      <w:r w:rsidR="00DC37AB">
        <w:t xml:space="preserve"> The user can provide an email address and Discovery can be used to get information back about the user. Optionally, the User ID can also be used to discover information about the user.</w:t>
      </w:r>
    </w:p>
    <w:p w14:paraId="6AAED010" w14:textId="3432FDFC" w:rsidR="00DC37AB" w:rsidRDefault="00DC37AB" w:rsidP="00011FD6">
      <w:pPr>
        <w:pStyle w:val="Normal-indent"/>
      </w:pPr>
      <w:r>
        <w:t>CloudKit also provides a way to discover information about any user who might be friends of the currently logged on iCloud user by querying the Whole Address Book.</w:t>
      </w:r>
      <w:r w:rsidR="004474B0">
        <w:t xml:space="preserve"> The CloudKit Process will pull in the user’s Contact Book and use the email addresses to see if it can find other user’s of the application that match those addresses.</w:t>
      </w:r>
    </w:p>
    <w:p w14:paraId="234677DA" w14:textId="1C9250AA" w:rsidR="004474B0" w:rsidRDefault="004474B0" w:rsidP="00011FD6">
      <w:pPr>
        <w:pStyle w:val="Normal-indent"/>
      </w:pPr>
      <w:r>
        <w:t>This allow</w:t>
      </w:r>
      <w:r w:rsidR="00D05DCF">
        <w:t>s</w:t>
      </w:r>
      <w:r>
        <w:t xml:space="preserve"> the application to leverage the user’s Contact Book without providing access to it or asking the user to approve access to the contacts.</w:t>
      </w:r>
      <w:r w:rsidR="00DE5C2B">
        <w:t xml:space="preserve"> At no time is the contact information made available to the application, only the CloudKit Process has access.</w:t>
      </w:r>
    </w:p>
    <w:p w14:paraId="6F5F5087" w14:textId="60EDEE61" w:rsidR="00BE0A1F" w:rsidRDefault="00BE0A1F" w:rsidP="00011FD6">
      <w:pPr>
        <w:pStyle w:val="Normal-indent"/>
      </w:pPr>
      <w:r>
        <w:t>To recap, there are three different kinds of inputs available for User Discovery:</w:t>
      </w:r>
    </w:p>
    <w:p w14:paraId="36A13152" w14:textId="2B25011B" w:rsidR="00BE0A1F" w:rsidRDefault="00C80860" w:rsidP="00BE0A1F">
      <w:pPr>
        <w:pStyle w:val="BulletList"/>
      </w:pPr>
      <w:r w:rsidRPr="00C80860">
        <w:rPr>
          <w:b/>
        </w:rPr>
        <w:lastRenderedPageBreak/>
        <w:t>User Record ID</w:t>
      </w:r>
      <w:r>
        <w:t xml:space="preserve"> – discovery can be done against the User ID of the currently logged in CloudKit user.</w:t>
      </w:r>
    </w:p>
    <w:p w14:paraId="4FDEA321" w14:textId="4E034B65" w:rsidR="00C80860" w:rsidRDefault="00C80860" w:rsidP="00BE0A1F">
      <w:pPr>
        <w:pStyle w:val="BulletList"/>
      </w:pPr>
      <w:r>
        <w:rPr>
          <w:b/>
        </w:rPr>
        <w:t xml:space="preserve">User Email Address </w:t>
      </w:r>
      <w:r>
        <w:t>– the user can provide an email address and it can be used for discovery.</w:t>
      </w:r>
    </w:p>
    <w:p w14:paraId="425CA9D8" w14:textId="2E5FEEFF" w:rsidR="003A64C2" w:rsidRDefault="003A64C2" w:rsidP="00BE0A1F">
      <w:pPr>
        <w:pStyle w:val="BulletList"/>
      </w:pPr>
      <w:r>
        <w:rPr>
          <w:b/>
        </w:rPr>
        <w:t xml:space="preserve">Contact Book </w:t>
      </w:r>
      <w:r>
        <w:t>– The user’s address book can be used to discover users of the application that have the same email address as listed in their contacts.</w:t>
      </w:r>
    </w:p>
    <w:p w14:paraId="62B0A968" w14:textId="7713324A" w:rsidR="003A64C2" w:rsidRDefault="002373A4" w:rsidP="002373A4">
      <w:pPr>
        <w:pStyle w:val="BodyIndent"/>
      </w:pPr>
      <w:r>
        <w:t>User Discovery will return the following information:</w:t>
      </w:r>
    </w:p>
    <w:p w14:paraId="1BE68F46" w14:textId="1AC4AA14" w:rsidR="002373A4" w:rsidRDefault="002373A4" w:rsidP="002373A4">
      <w:pPr>
        <w:pStyle w:val="BulletList"/>
      </w:pPr>
      <w:r w:rsidRPr="002373A4">
        <w:rPr>
          <w:b/>
        </w:rPr>
        <w:t>User Record ID</w:t>
      </w:r>
      <w:r>
        <w:t xml:space="preserve"> – The unique ID of a user in the Public Database.</w:t>
      </w:r>
    </w:p>
    <w:p w14:paraId="4B7320F8" w14:textId="13626842" w:rsidR="002373A4" w:rsidRDefault="008515B8" w:rsidP="002373A4">
      <w:pPr>
        <w:pStyle w:val="BulletList"/>
      </w:pPr>
      <w:r>
        <w:rPr>
          <w:b/>
        </w:rPr>
        <w:t xml:space="preserve">First and Last Name – </w:t>
      </w:r>
      <w:r>
        <w:t>As stored in the Public Database.</w:t>
      </w:r>
    </w:p>
    <w:p w14:paraId="0666088B" w14:textId="411AAE94" w:rsidR="008515B8" w:rsidRDefault="008515B8" w:rsidP="008515B8">
      <w:pPr>
        <w:pStyle w:val="BodyIndent"/>
      </w:pPr>
      <w:r>
        <w:t>This information will only be returned for users that have opted-into Discovery.</w:t>
      </w:r>
    </w:p>
    <w:p w14:paraId="443BB1A4" w14:textId="65AE944A" w:rsidR="008515B8" w:rsidRDefault="006D7BC1" w:rsidP="008515B8">
      <w:pPr>
        <w:pStyle w:val="BodyIndent"/>
      </w:pPr>
      <w:r>
        <w:t>The following code will discover information about the user currently logged into iCloud on the device:</w:t>
      </w:r>
    </w:p>
    <w:p w14:paraId="749DD2D8" w14:textId="4102AB32" w:rsidR="006D7BC1" w:rsidRPr="006D7BC1" w:rsidRDefault="006D7BC1" w:rsidP="008515B8">
      <w:pPr>
        <w:pStyle w:val="BodyIndent"/>
        <w:rPr>
          <w:rStyle w:val="CodeInline"/>
        </w:rPr>
      </w:pPr>
      <w:proofErr w:type="gramStart"/>
      <w:r w:rsidRPr="006D7BC1">
        <w:rPr>
          <w:rStyle w:val="CodeInline"/>
        </w:rPr>
        <w:t>public</w:t>
      </w:r>
      <w:proofErr w:type="gramEnd"/>
      <w:r w:rsidRPr="006D7BC1">
        <w:rPr>
          <w:rStyle w:val="CodeInline"/>
        </w:rPr>
        <w:t> </w:t>
      </w:r>
      <w:proofErr w:type="spellStart"/>
      <w:r w:rsidRPr="006D7BC1">
        <w:rPr>
          <w:rStyle w:val="CodeInline"/>
        </w:rPr>
        <w:t>CKDiscoveredUserInfo</w:t>
      </w:r>
      <w:proofErr w:type="spellEnd"/>
      <w:r w:rsidRPr="006D7BC1">
        <w:rPr>
          <w:rStyle w:val="CodeInline"/>
        </w:rPr>
        <w:t> </w:t>
      </w:r>
      <w:proofErr w:type="spellStart"/>
      <w:r w:rsidRPr="006D7BC1">
        <w:rPr>
          <w:rStyle w:val="CodeInline"/>
        </w:rPr>
        <w:t>UserInfo</w:t>
      </w:r>
      <w:proofErr w:type="spellEnd"/>
      <w:r w:rsidRPr="006D7BC1">
        <w:rPr>
          <w:rStyle w:val="CodeInline"/>
        </w:rPr>
        <w:t> { get; set; }</w:t>
      </w:r>
      <w:r w:rsidRPr="006D7BC1">
        <w:rPr>
          <w:rStyle w:val="CodeInline"/>
        </w:rPr>
        <w:br/>
        <w:t>...</w:t>
      </w:r>
      <w:r w:rsidRPr="006D7BC1">
        <w:rPr>
          <w:rStyle w:val="CodeInline"/>
        </w:rPr>
        <w:br/>
      </w:r>
      <w:r w:rsidRPr="006D7BC1">
        <w:rPr>
          <w:rStyle w:val="CodeInline"/>
        </w:rPr>
        <w:br/>
        <w:t>// Get the user's metadata</w:t>
      </w:r>
      <w:r w:rsidRPr="006D7BC1">
        <w:rPr>
          <w:rStyle w:val="CodeInline"/>
        </w:rPr>
        <w:br/>
      </w:r>
      <w:proofErr w:type="spellStart"/>
      <w:r w:rsidRPr="006D7BC1">
        <w:rPr>
          <w:rStyle w:val="CodeInline"/>
        </w:rPr>
        <w:t>CKContainer.DefaultContainer.DiscoverUserInfo</w:t>
      </w:r>
      <w:proofErr w:type="spellEnd"/>
      <w:r w:rsidRPr="006D7BC1">
        <w:rPr>
          <w:rStyle w:val="CodeInline"/>
        </w:rPr>
        <w:t>(</w:t>
      </w:r>
      <w:proofErr w:type="spellStart"/>
      <w:r w:rsidRPr="006D7BC1">
        <w:rPr>
          <w:rStyle w:val="CodeInline"/>
        </w:rPr>
        <w:t>UserID</w:t>
      </w:r>
      <w:proofErr w:type="spellEnd"/>
      <w:r w:rsidRPr="006D7BC1">
        <w:rPr>
          <w:rStyle w:val="CodeInline"/>
        </w:rPr>
        <w:t>, (</w:t>
      </w:r>
      <w:proofErr w:type="spellStart"/>
      <w:r w:rsidRPr="006D7BC1">
        <w:rPr>
          <w:rStyle w:val="CodeInline"/>
        </w:rPr>
        <w:t>info,e</w:t>
      </w:r>
      <w:proofErr w:type="spellEnd"/>
      <w:r w:rsidRPr="006D7BC1">
        <w:rPr>
          <w:rStyle w:val="CodeInline"/>
        </w:rPr>
        <w:t>) =&gt; {</w:t>
      </w:r>
      <w:r w:rsidRPr="006D7BC1">
        <w:rPr>
          <w:rStyle w:val="CodeInline"/>
        </w:rPr>
        <w:br/>
        <w:t>    // Was there an error?</w:t>
      </w:r>
      <w:r w:rsidRPr="006D7BC1">
        <w:rPr>
          <w:rStyle w:val="CodeInline"/>
        </w:rPr>
        <w:br/>
        <w:t>    </w:t>
      </w:r>
      <w:proofErr w:type="gramStart"/>
      <w:r w:rsidRPr="006D7BC1">
        <w:rPr>
          <w:rStyle w:val="CodeInline"/>
        </w:rPr>
        <w:t>if</w:t>
      </w:r>
      <w:proofErr w:type="gramEnd"/>
      <w:r w:rsidRPr="006D7BC1">
        <w:rPr>
          <w:rStyle w:val="CodeInline"/>
        </w:rPr>
        <w:t> (e!=null) {</w:t>
      </w:r>
      <w:r w:rsidRPr="006D7BC1">
        <w:rPr>
          <w:rStyle w:val="CodeInline"/>
        </w:rPr>
        <w:br/>
        <w:t>        </w:t>
      </w:r>
      <w:proofErr w:type="spellStart"/>
      <w:r w:rsidRPr="006D7BC1">
        <w:rPr>
          <w:rStyle w:val="CodeInline"/>
        </w:rPr>
        <w:t>Console.WriteLine</w:t>
      </w:r>
      <w:proofErr w:type="spellEnd"/>
      <w:r w:rsidRPr="006D7BC1">
        <w:rPr>
          <w:rStyle w:val="CodeInline"/>
        </w:rPr>
        <w:t>("Error: {0}",</w:t>
      </w:r>
      <w:proofErr w:type="spellStart"/>
      <w:r w:rsidRPr="006D7BC1">
        <w:rPr>
          <w:rStyle w:val="CodeInline"/>
        </w:rPr>
        <w:t>e.LocalizedDescription</w:t>
      </w:r>
      <w:proofErr w:type="spellEnd"/>
      <w:r w:rsidRPr="006D7BC1">
        <w:rPr>
          <w:rStyle w:val="CodeInline"/>
        </w:rPr>
        <w:t>);</w:t>
      </w:r>
      <w:r w:rsidRPr="006D7BC1">
        <w:rPr>
          <w:rStyle w:val="CodeInline"/>
        </w:rPr>
        <w:br/>
        <w:t>    } else {</w:t>
      </w:r>
      <w:r w:rsidRPr="006D7BC1">
        <w:rPr>
          <w:rStyle w:val="CodeInline"/>
        </w:rPr>
        <w:br/>
        <w:t>        // Save the user info</w:t>
      </w:r>
      <w:r w:rsidRPr="006D7BC1">
        <w:rPr>
          <w:rStyle w:val="CodeInline"/>
        </w:rPr>
        <w:br/>
        <w:t>        </w:t>
      </w:r>
      <w:proofErr w:type="spellStart"/>
      <w:r w:rsidRPr="006D7BC1">
        <w:rPr>
          <w:rStyle w:val="CodeInline"/>
        </w:rPr>
        <w:t>UserInfo</w:t>
      </w:r>
      <w:proofErr w:type="spellEnd"/>
      <w:r w:rsidRPr="006D7BC1">
        <w:rPr>
          <w:rStyle w:val="CodeInline"/>
        </w:rPr>
        <w:t> = info;</w:t>
      </w:r>
      <w:r w:rsidRPr="006D7BC1">
        <w:rPr>
          <w:rStyle w:val="CodeInline"/>
        </w:rPr>
        <w:br/>
        <w:t>    }</w:t>
      </w:r>
      <w:r w:rsidRPr="006D7BC1">
        <w:rPr>
          <w:rStyle w:val="CodeInline"/>
        </w:rPr>
        <w:br/>
        <w:t>});</w:t>
      </w:r>
    </w:p>
    <w:p w14:paraId="757BC368" w14:textId="47FCDE54" w:rsidR="006D7BC1" w:rsidRDefault="003A0F8F" w:rsidP="008515B8">
      <w:pPr>
        <w:pStyle w:val="BodyIndent"/>
      </w:pPr>
      <w:r>
        <w:t>Use the following code to query all users in the Contact Book:</w:t>
      </w:r>
    </w:p>
    <w:p w14:paraId="16369B9F" w14:textId="09161A24" w:rsidR="003A0F8F" w:rsidRPr="003A0F8F" w:rsidRDefault="003A0F8F" w:rsidP="008515B8">
      <w:pPr>
        <w:pStyle w:val="BodyIndent"/>
        <w:rPr>
          <w:rStyle w:val="CodeInline"/>
        </w:rPr>
      </w:pPr>
      <w:r w:rsidRPr="003A0F8F">
        <w:rPr>
          <w:rStyle w:val="CodeInline"/>
        </w:rPr>
        <w:t>// Ask CloudKit for all of the user's friends information</w:t>
      </w:r>
      <w:r w:rsidRPr="003A0F8F">
        <w:rPr>
          <w:rStyle w:val="CodeInline"/>
        </w:rPr>
        <w:br/>
      </w:r>
      <w:proofErr w:type="spellStart"/>
      <w:proofErr w:type="gramStart"/>
      <w:r w:rsidRPr="003A0F8F">
        <w:rPr>
          <w:rStyle w:val="CodeInline"/>
        </w:rPr>
        <w:t>CKContainer.DefaultContainer.DiscoverAllContactUserInfos</w:t>
      </w:r>
      <w:proofErr w:type="spellEnd"/>
      <w:r w:rsidRPr="003A0F8F">
        <w:rPr>
          <w:rStyle w:val="CodeInline"/>
        </w:rPr>
        <w:t>(</w:t>
      </w:r>
      <w:proofErr w:type="gramEnd"/>
      <w:r w:rsidRPr="003A0F8F">
        <w:rPr>
          <w:rStyle w:val="CodeInline"/>
        </w:rPr>
        <w:t>(</w:t>
      </w:r>
      <w:proofErr w:type="spellStart"/>
      <w:r w:rsidRPr="003A0F8F">
        <w:rPr>
          <w:rStyle w:val="CodeInline"/>
        </w:rPr>
        <w:t>info,er</w:t>
      </w:r>
      <w:proofErr w:type="spellEnd"/>
      <w:r w:rsidRPr="003A0F8F">
        <w:rPr>
          <w:rStyle w:val="CodeInline"/>
        </w:rPr>
        <w:t>) =&gt; {</w:t>
      </w:r>
      <w:r w:rsidRPr="003A0F8F">
        <w:rPr>
          <w:rStyle w:val="CodeInline"/>
        </w:rPr>
        <w:br/>
        <w:t>    // Was there an error</w:t>
      </w:r>
      <w:r w:rsidRPr="003A0F8F">
        <w:rPr>
          <w:rStyle w:val="CodeInline"/>
        </w:rPr>
        <w:br/>
        <w:t>    if (</w:t>
      </w:r>
      <w:proofErr w:type="spellStart"/>
      <w:r w:rsidRPr="003A0F8F">
        <w:rPr>
          <w:rStyle w:val="CodeInline"/>
        </w:rPr>
        <w:t>er</w:t>
      </w:r>
      <w:proofErr w:type="spellEnd"/>
      <w:r w:rsidRPr="003A0F8F">
        <w:rPr>
          <w:rStyle w:val="CodeInline"/>
        </w:rPr>
        <w:t>!=null) {</w:t>
      </w:r>
      <w:r w:rsidRPr="003A0F8F">
        <w:rPr>
          <w:rStyle w:val="CodeInline"/>
        </w:rPr>
        <w:br/>
        <w:t>        </w:t>
      </w:r>
      <w:proofErr w:type="spellStart"/>
      <w:r w:rsidRPr="003A0F8F">
        <w:rPr>
          <w:rStyle w:val="CodeInline"/>
        </w:rPr>
        <w:t>Console.WriteLine</w:t>
      </w:r>
      <w:proofErr w:type="spellEnd"/>
      <w:r w:rsidRPr="003A0F8F">
        <w:rPr>
          <w:rStyle w:val="CodeInline"/>
        </w:rPr>
        <w:t>("Error: {0}",</w:t>
      </w:r>
      <w:proofErr w:type="spellStart"/>
      <w:r w:rsidRPr="003A0F8F">
        <w:rPr>
          <w:rStyle w:val="CodeInline"/>
        </w:rPr>
        <w:t>er.LocalizedDescription</w:t>
      </w:r>
      <w:proofErr w:type="spellEnd"/>
      <w:r w:rsidRPr="003A0F8F">
        <w:rPr>
          <w:rStyle w:val="CodeInline"/>
        </w:rPr>
        <w:t>);</w:t>
      </w:r>
      <w:r w:rsidRPr="003A0F8F">
        <w:rPr>
          <w:rStyle w:val="CodeInline"/>
        </w:rPr>
        <w:br/>
        <w:t>    } else {</w:t>
      </w:r>
      <w:r w:rsidRPr="003A0F8F">
        <w:rPr>
          <w:rStyle w:val="CodeInline"/>
        </w:rPr>
        <w:br/>
        <w:t>        // Process all returned records</w:t>
      </w:r>
      <w:r w:rsidRPr="003A0F8F">
        <w:rPr>
          <w:rStyle w:val="CodeInline"/>
        </w:rPr>
        <w:br/>
        <w:t>        for(</w:t>
      </w:r>
      <w:proofErr w:type="spellStart"/>
      <w:r w:rsidRPr="003A0F8F">
        <w:rPr>
          <w:rStyle w:val="CodeInline"/>
        </w:rPr>
        <w:t>int</w:t>
      </w:r>
      <w:proofErr w:type="spellEnd"/>
      <w:r w:rsidRPr="003A0F8F">
        <w:rPr>
          <w:rStyle w:val="CodeInline"/>
        </w:rPr>
        <w:t> </w:t>
      </w:r>
      <w:proofErr w:type="spellStart"/>
      <w:r w:rsidRPr="003A0F8F">
        <w:rPr>
          <w:rStyle w:val="CodeInline"/>
        </w:rPr>
        <w:t>i</w:t>
      </w:r>
      <w:proofErr w:type="spellEnd"/>
      <w:r w:rsidRPr="003A0F8F">
        <w:rPr>
          <w:rStyle w:val="CodeInline"/>
        </w:rPr>
        <w:t>=0;i&lt;</w:t>
      </w:r>
      <w:proofErr w:type="spellStart"/>
      <w:r w:rsidRPr="003A0F8F">
        <w:rPr>
          <w:rStyle w:val="CodeInline"/>
        </w:rPr>
        <w:t>info.Count</w:t>
      </w:r>
      <w:proofErr w:type="spellEnd"/>
      <w:r w:rsidR="00F2616B">
        <w:rPr>
          <w:rStyle w:val="CodeInline"/>
        </w:rPr>
        <w:t>()</w:t>
      </w:r>
      <w:r w:rsidRPr="003A0F8F">
        <w:rPr>
          <w:rStyle w:val="CodeInline"/>
        </w:rPr>
        <w:t>;++</w:t>
      </w:r>
      <w:proofErr w:type="spellStart"/>
      <w:r w:rsidRPr="003A0F8F">
        <w:rPr>
          <w:rStyle w:val="CodeInline"/>
        </w:rPr>
        <w:t>i</w:t>
      </w:r>
      <w:proofErr w:type="spellEnd"/>
      <w:r w:rsidRPr="003A0F8F">
        <w:rPr>
          <w:rStyle w:val="CodeInline"/>
        </w:rPr>
        <w:t>) {</w:t>
      </w:r>
      <w:r w:rsidRPr="003A0F8F">
        <w:rPr>
          <w:rStyle w:val="CodeInline"/>
        </w:rPr>
        <w:br/>
        <w:t>            // Grab a user</w:t>
      </w:r>
      <w:r w:rsidRPr="003A0F8F">
        <w:rPr>
          <w:rStyle w:val="CodeInline"/>
        </w:rPr>
        <w:br/>
        <w:t>            </w:t>
      </w:r>
      <w:proofErr w:type="spellStart"/>
      <w:r w:rsidRPr="003A0F8F">
        <w:rPr>
          <w:rStyle w:val="CodeInline"/>
        </w:rPr>
        <w:t>var</w:t>
      </w:r>
      <w:proofErr w:type="spellEnd"/>
      <w:r w:rsidRPr="003A0F8F">
        <w:rPr>
          <w:rStyle w:val="CodeInline"/>
        </w:rPr>
        <w:t> </w:t>
      </w:r>
      <w:proofErr w:type="spellStart"/>
      <w:r w:rsidRPr="003A0F8F">
        <w:rPr>
          <w:rStyle w:val="CodeInline"/>
        </w:rPr>
        <w:t>userInfo</w:t>
      </w:r>
      <w:proofErr w:type="spellEnd"/>
      <w:r w:rsidRPr="003A0F8F">
        <w:rPr>
          <w:rStyle w:val="CodeInline"/>
        </w:rPr>
        <w:t> = info[</w:t>
      </w:r>
      <w:proofErr w:type="spellStart"/>
      <w:r w:rsidRPr="003A0F8F">
        <w:rPr>
          <w:rStyle w:val="CodeInline"/>
        </w:rPr>
        <w:t>i</w:t>
      </w:r>
      <w:proofErr w:type="spellEnd"/>
      <w:r w:rsidRPr="003A0F8F">
        <w:rPr>
          <w:rStyle w:val="CodeInline"/>
        </w:rPr>
        <w:t>];</w:t>
      </w:r>
      <w:r w:rsidRPr="003A0F8F">
        <w:rPr>
          <w:rStyle w:val="CodeInline"/>
        </w:rPr>
        <w:br/>
        <w:t>        }</w:t>
      </w:r>
      <w:r w:rsidRPr="003A0F8F">
        <w:rPr>
          <w:rStyle w:val="CodeInline"/>
        </w:rPr>
        <w:br/>
        <w:t>    }</w:t>
      </w:r>
      <w:r w:rsidRPr="003A0F8F">
        <w:rPr>
          <w:rStyle w:val="CodeInline"/>
        </w:rPr>
        <w:br/>
        <w:t>});</w:t>
      </w:r>
    </w:p>
    <w:p w14:paraId="4AEA25DD" w14:textId="5B371410" w:rsidR="003A0F8F" w:rsidRDefault="00944F6B" w:rsidP="008515B8">
      <w:pPr>
        <w:pStyle w:val="BodyIndent"/>
      </w:pPr>
      <w:r>
        <w:t xml:space="preserve">In this section we have covered the four major areas of access to a user’s account that CloudKit can provide to an application. From getting the user’s Identity and Metadata, to the Privacy policies that are built into CloudKit and finally, the ability to </w:t>
      </w:r>
      <w:proofErr w:type="gramStart"/>
      <w:r>
        <w:t>Discover</w:t>
      </w:r>
      <w:proofErr w:type="gramEnd"/>
      <w:r>
        <w:t xml:space="preserve"> other users of the application.</w:t>
      </w:r>
    </w:p>
    <w:p w14:paraId="52C69ACE" w14:textId="282DB9D0" w:rsidR="00DC733A" w:rsidRDefault="00DC733A" w:rsidP="00DC733A">
      <w:pPr>
        <w:pStyle w:val="Heading2"/>
      </w:pPr>
      <w:r>
        <w:t>When to Use CloudKit</w:t>
      </w:r>
    </w:p>
    <w:p w14:paraId="7D3E2664" w14:textId="1A2D4A17" w:rsidR="00DC733A" w:rsidRDefault="00DC73E3" w:rsidP="00DC733A">
      <w:pPr>
        <w:pStyle w:val="Normal-indent"/>
      </w:pPr>
      <w:r>
        <w:lastRenderedPageBreak/>
        <w:t xml:space="preserve">As we have seen in this article, </w:t>
      </w:r>
      <w:r w:rsidR="00541687">
        <w:t>CloudKit provides an easy way for an application to store and retrieve information from the iCloud servers</w:t>
      </w:r>
      <w:r>
        <w:t>. That being said, CloudKit does not obsolete or deprecate any of the existing tools or frameworks.</w:t>
      </w:r>
    </w:p>
    <w:p w14:paraId="69CDD555" w14:textId="187E0356" w:rsidR="00E31ECA" w:rsidRDefault="00E31ECA" w:rsidP="00E31ECA">
      <w:pPr>
        <w:pStyle w:val="Heading3"/>
      </w:pPr>
      <w:r>
        <w:t>Use Cases</w:t>
      </w:r>
    </w:p>
    <w:p w14:paraId="3552AB79" w14:textId="0234FA96" w:rsidR="00E31ECA" w:rsidRDefault="00E31ECA" w:rsidP="00E31ECA">
      <w:pPr>
        <w:pStyle w:val="Normal-indent"/>
      </w:pPr>
      <w:r>
        <w:t>The following use cases should help the developer decide when to use a specific iCloud framework or technology:</w:t>
      </w:r>
    </w:p>
    <w:p w14:paraId="418E1128" w14:textId="4022A72F" w:rsidR="00E31ECA" w:rsidRDefault="00E31ECA" w:rsidP="00E31ECA">
      <w:pPr>
        <w:pStyle w:val="BulletList"/>
      </w:pPr>
      <w:proofErr w:type="gramStart"/>
      <w:r w:rsidRPr="00E31ECA">
        <w:rPr>
          <w:b/>
        </w:rPr>
        <w:t>iCloud</w:t>
      </w:r>
      <w:proofErr w:type="gramEnd"/>
      <w:r w:rsidRPr="00E31ECA">
        <w:rPr>
          <w:b/>
        </w:rPr>
        <w:t xml:space="preserve"> Key-Value Store</w:t>
      </w:r>
      <w:r>
        <w:t xml:space="preserve"> – Asynchronously keeps small amount of data up-to-date and is great for working with application preferences. However, it is constrained for a very small amount of information.</w:t>
      </w:r>
    </w:p>
    <w:p w14:paraId="01088D55" w14:textId="5EC9554B" w:rsidR="00E31ECA" w:rsidRDefault="003D7780" w:rsidP="00E31ECA">
      <w:pPr>
        <w:pStyle w:val="BulletList"/>
      </w:pPr>
      <w:proofErr w:type="gramStart"/>
      <w:r>
        <w:rPr>
          <w:b/>
        </w:rPr>
        <w:t>iCloud</w:t>
      </w:r>
      <w:proofErr w:type="gramEnd"/>
      <w:r>
        <w:rPr>
          <w:b/>
        </w:rPr>
        <w:t xml:space="preserve"> Drive – </w:t>
      </w:r>
      <w:r w:rsidRPr="003D7780">
        <w:t>Buil</w:t>
      </w:r>
      <w:r>
        <w:t>t</w:t>
      </w:r>
      <w:r w:rsidRPr="003D7780">
        <w:t xml:space="preserve"> o</w:t>
      </w:r>
      <w:r>
        <w:t>n top of the existing iCloud Documents APIs and provides a simple API to sync unstructured data from the file system.  It provides a full offline cache on Mac OS X and is great for document centric applications.</w:t>
      </w:r>
    </w:p>
    <w:p w14:paraId="5EBF25CE" w14:textId="0AB410AC" w:rsidR="00CF44B7" w:rsidRDefault="00CF44B7" w:rsidP="00E31ECA">
      <w:pPr>
        <w:pStyle w:val="BulletList"/>
      </w:pPr>
      <w:proofErr w:type="gramStart"/>
      <w:r>
        <w:rPr>
          <w:b/>
        </w:rPr>
        <w:t>iCloud</w:t>
      </w:r>
      <w:proofErr w:type="gramEnd"/>
      <w:r>
        <w:rPr>
          <w:b/>
        </w:rPr>
        <w:t xml:space="preserve"> Core Data –</w:t>
      </w:r>
      <w:r>
        <w:t xml:space="preserve"> Allows data to be replicated between all of the user’s devices. The data is single-user and great for keeping private, structured data in sync.</w:t>
      </w:r>
    </w:p>
    <w:p w14:paraId="7494C770" w14:textId="24BD4096" w:rsidR="00CF44B7" w:rsidRDefault="005502D5" w:rsidP="00E31ECA">
      <w:pPr>
        <w:pStyle w:val="BulletList"/>
      </w:pPr>
      <w:r>
        <w:rPr>
          <w:b/>
        </w:rPr>
        <w:t xml:space="preserve">CloudKit – </w:t>
      </w:r>
      <w:r>
        <w:t xml:space="preserve">Provides public data both structure and bulk and is capable of handling both large dataset and large unstructured files. </w:t>
      </w:r>
      <w:r w:rsidR="00940E87">
        <w:t>Its tied to the user’s iCloud account and provides client directed data transfer.</w:t>
      </w:r>
    </w:p>
    <w:p w14:paraId="432ECAF6" w14:textId="45C5AE09" w:rsidR="003A2918" w:rsidRPr="00E31ECA" w:rsidRDefault="003A2918" w:rsidP="003A2918">
      <w:pPr>
        <w:pStyle w:val="BodyIndent"/>
      </w:pPr>
      <w:r>
        <w:t>Keeping these use cases in mind, the developer should pick the correct iCloud technology to provide both the current required application functionality and provide good scalability for future growth.</w:t>
      </w:r>
    </w:p>
    <w:p w14:paraId="0F0EBD7C" w14:textId="77777777" w:rsidR="002D7579" w:rsidRDefault="002D7579" w:rsidP="002D7579">
      <w:pPr>
        <w:pStyle w:val="Heading2"/>
      </w:pPr>
      <w:r>
        <w:t>Summary</w:t>
      </w:r>
    </w:p>
    <w:p w14:paraId="43880527" w14:textId="492B2D4D" w:rsidR="00807758" w:rsidRPr="002D7579" w:rsidRDefault="003A2918" w:rsidP="00F862B3">
      <w:pPr>
        <w:pStyle w:val="Normal-indent"/>
      </w:pPr>
      <w:r>
        <w:t xml:space="preserve">This article has covered a quick introduction to the CloudKit API. It has shown how to </w:t>
      </w:r>
      <w:r w:rsidR="00F37477">
        <w:t xml:space="preserve">provision and </w:t>
      </w:r>
      <w:r>
        <w:t>configure a Xamarin iOS application to use CloudKit. It has covered the features of the CloudKit Convenience API. It has show how to design a CloudKit enabled application for scalability using Queries and Subscriptions</w:t>
      </w:r>
      <w:r w:rsidR="003E220C">
        <w:t>. And finally it has shown the User Account information that is exposed to an application by CloudKit.</w:t>
      </w:r>
      <w:bookmarkStart w:id="0" w:name="_GoBack"/>
      <w:bookmarkEnd w:id="0"/>
    </w:p>
    <w:sectPr w:rsidR="00807758" w:rsidRPr="002D7579" w:rsidSect="003607C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Light">
    <w:panose1 w:val="02000403000000020004"/>
    <w:charset w:val="00"/>
    <w:family w:val="auto"/>
    <w:pitch w:val="variable"/>
    <w:sig w:usb0="A00002FF" w:usb1="5000205B" w:usb2="00000002" w:usb3="00000000" w:csb0="00000007" w:csb1="00000000"/>
  </w:font>
  <w:font w:name="Helvetica Neue Bold Condensed">
    <w:panose1 w:val="02000806000000020004"/>
    <w:charset w:val="00"/>
    <w:family w:val="auto"/>
    <w:pitch w:val="variable"/>
    <w:sig w:usb0="A00002FF" w:usb1="5000205A" w:usb2="00000000" w:usb3="00000000" w:csb0="00000001" w:csb1="00000000"/>
  </w:font>
  <w:font w:name="Helvetica Neue UltraLight">
    <w:altName w:val="Franklin Gothic Medium Cond"/>
    <w:panose1 w:val="02000206000000020004"/>
    <w:charset w:val="00"/>
    <w:family w:val="auto"/>
    <w:pitch w:val="variable"/>
    <w:sig w:usb0="A00002FF" w:usb1="5000205B" w:usb2="00000002" w:usb3="00000000" w:csb0="00000001" w:csb1="00000000"/>
  </w:font>
  <w:font w:name="Helvetica Neue">
    <w:altName w:val="Agency FB"/>
    <w:panose1 w:val="02000503000000020004"/>
    <w:charset w:val="00"/>
    <w:family w:val="auto"/>
    <w:pitch w:val="variable"/>
    <w:sig w:usb0="E50002FF" w:usb1="500079DB" w:usb2="00000010" w:usb3="00000000" w:csb0="00000007"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HelveticaNeue MediumCond">
    <w:altName w:val="Helvetica Neue Light"/>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rade Gothic LT Std Cn">
    <w:panose1 w:val="00000506000000000000"/>
    <w:charset w:val="00"/>
    <w:family w:val="auto"/>
    <w:pitch w:val="variable"/>
    <w:sig w:usb0="800000AF" w:usb1="4000204A" w:usb2="00000000" w:usb3="00000000" w:csb0="00000001" w:csb1="00000000"/>
  </w:font>
  <w:font w:name="Menlo">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28E267E"/>
    <w:lvl w:ilvl="0">
      <w:start w:val="1"/>
      <w:numFmt w:val="bullet"/>
      <w:lvlText w:val=""/>
      <w:lvlJc w:val="left"/>
      <w:pPr>
        <w:tabs>
          <w:tab w:val="num" w:pos="360"/>
        </w:tabs>
        <w:ind w:left="360" w:hanging="360"/>
      </w:pPr>
      <w:rPr>
        <w:rFonts w:ascii="Symbol" w:hAnsi="Symbol" w:hint="default"/>
      </w:rPr>
    </w:lvl>
  </w:abstractNum>
  <w:abstractNum w:abstractNumId="1">
    <w:nsid w:val="14D72B28"/>
    <w:multiLevelType w:val="hybridMultilevel"/>
    <w:tmpl w:val="AA3E7B40"/>
    <w:lvl w:ilvl="0" w:tplc="FB2ED610">
      <w:start w:val="1"/>
      <w:numFmt w:val="decimal"/>
      <w:pStyle w:val="NumberedList"/>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nsid w:val="1E764534"/>
    <w:multiLevelType w:val="hybridMultilevel"/>
    <w:tmpl w:val="5228312A"/>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nsid w:val="22BD779A"/>
    <w:multiLevelType w:val="hybridMultilevel"/>
    <w:tmpl w:val="4294A2CC"/>
    <w:lvl w:ilvl="0" w:tplc="83A4C820">
      <w:start w:val="1"/>
      <w:numFmt w:val="decimal"/>
      <w:lvlText w:val="%1."/>
      <w:lvlJc w:val="left"/>
      <w:pPr>
        <w:tabs>
          <w:tab w:val="num" w:pos="1080"/>
        </w:tabs>
        <w:ind w:left="1080" w:hanging="360"/>
      </w:pPr>
      <w:rPr>
        <w:rFonts w:hint="default"/>
      </w:rPr>
    </w:lvl>
    <w:lvl w:ilvl="1" w:tplc="F9EA16E2">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D9A710B"/>
    <w:multiLevelType w:val="hybridMultilevel"/>
    <w:tmpl w:val="E6B0A896"/>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3DF75A81"/>
    <w:multiLevelType w:val="hybridMultilevel"/>
    <w:tmpl w:val="930EF07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nsid w:val="3FDA48A4"/>
    <w:multiLevelType w:val="hybridMultilevel"/>
    <w:tmpl w:val="0C42C4D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4EC366E3"/>
    <w:multiLevelType w:val="hybridMultilevel"/>
    <w:tmpl w:val="03C613F2"/>
    <w:lvl w:ilvl="0" w:tplc="A37435EA">
      <w:numFmt w:val="bullet"/>
      <w:lvlText w:val=""/>
      <w:lvlJc w:val="left"/>
      <w:pPr>
        <w:ind w:left="1224" w:hanging="360"/>
      </w:pPr>
      <w:rPr>
        <w:rFonts w:ascii="Wingdings" w:eastAsia="Times New Roman" w:hAnsi="Wingdings" w:cs="Times New Roman" w:hint="default"/>
      </w:rPr>
    </w:lvl>
    <w:lvl w:ilvl="1" w:tplc="04090003">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nsid w:val="5B4D5605"/>
    <w:multiLevelType w:val="multilevel"/>
    <w:tmpl w:val="9788B864"/>
    <w:lvl w:ilvl="0">
      <w:start w:val="1"/>
      <w:numFmt w:val="bullet"/>
      <w:lvlText w:val=""/>
      <w:lvlJc w:val="left"/>
      <w:pPr>
        <w:ind w:left="1584"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61BE6FF1"/>
    <w:multiLevelType w:val="hybridMultilevel"/>
    <w:tmpl w:val="9038275A"/>
    <w:lvl w:ilvl="0" w:tplc="A75AB476">
      <w:start w:val="1"/>
      <w:numFmt w:val="bullet"/>
      <w:pStyle w:val="BulletList"/>
      <w:lvlText w:val=""/>
      <w:lvlJc w:val="left"/>
      <w:pPr>
        <w:ind w:left="1584"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F67A6A"/>
    <w:multiLevelType w:val="hybridMultilevel"/>
    <w:tmpl w:val="01CC4FB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793237F4"/>
    <w:multiLevelType w:val="hybridMultilevel"/>
    <w:tmpl w:val="A4AA91B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7"/>
  </w:num>
  <w:num w:numId="2">
    <w:abstractNumId w:val="0"/>
  </w:num>
  <w:num w:numId="3">
    <w:abstractNumId w:val="0"/>
  </w:num>
  <w:num w:numId="4">
    <w:abstractNumId w:val="3"/>
  </w:num>
  <w:num w:numId="5">
    <w:abstractNumId w:val="9"/>
  </w:num>
  <w:num w:numId="6">
    <w:abstractNumId w:val="8"/>
  </w:num>
  <w:num w:numId="7">
    <w:abstractNumId w:val="1"/>
  </w:num>
  <w:num w:numId="8">
    <w:abstractNumId w:val="4"/>
  </w:num>
  <w:num w:numId="9">
    <w:abstractNumId w:val="5"/>
  </w:num>
  <w:num w:numId="10">
    <w:abstractNumId w:val="6"/>
  </w:num>
  <w:num w:numId="11">
    <w:abstractNumId w:val="10"/>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10A"/>
    <w:rsid w:val="00001B19"/>
    <w:rsid w:val="000053B4"/>
    <w:rsid w:val="00011FD6"/>
    <w:rsid w:val="00017351"/>
    <w:rsid w:val="00017E36"/>
    <w:rsid w:val="00026AD7"/>
    <w:rsid w:val="00027CE3"/>
    <w:rsid w:val="0003799A"/>
    <w:rsid w:val="00037E60"/>
    <w:rsid w:val="000503D6"/>
    <w:rsid w:val="00053F4F"/>
    <w:rsid w:val="0005464C"/>
    <w:rsid w:val="00062A9A"/>
    <w:rsid w:val="0007376E"/>
    <w:rsid w:val="00073C3F"/>
    <w:rsid w:val="00094AC0"/>
    <w:rsid w:val="000B046D"/>
    <w:rsid w:val="000C26B1"/>
    <w:rsid w:val="000C657F"/>
    <w:rsid w:val="000D51B1"/>
    <w:rsid w:val="000F7D88"/>
    <w:rsid w:val="00100204"/>
    <w:rsid w:val="001059D7"/>
    <w:rsid w:val="00112884"/>
    <w:rsid w:val="00124620"/>
    <w:rsid w:val="00124C01"/>
    <w:rsid w:val="0013266C"/>
    <w:rsid w:val="0013487A"/>
    <w:rsid w:val="001349D8"/>
    <w:rsid w:val="001452F3"/>
    <w:rsid w:val="00151894"/>
    <w:rsid w:val="00171C44"/>
    <w:rsid w:val="00172FA1"/>
    <w:rsid w:val="00176F03"/>
    <w:rsid w:val="001819B3"/>
    <w:rsid w:val="001940EF"/>
    <w:rsid w:val="001A2004"/>
    <w:rsid w:val="001B7AD2"/>
    <w:rsid w:val="001C24B7"/>
    <w:rsid w:val="001C4C79"/>
    <w:rsid w:val="001D78FC"/>
    <w:rsid w:val="001E22BF"/>
    <w:rsid w:val="001E5D42"/>
    <w:rsid w:val="001E7FE7"/>
    <w:rsid w:val="00201322"/>
    <w:rsid w:val="00202D8F"/>
    <w:rsid w:val="00215189"/>
    <w:rsid w:val="00222FCB"/>
    <w:rsid w:val="002325F6"/>
    <w:rsid w:val="002373A4"/>
    <w:rsid w:val="0024108D"/>
    <w:rsid w:val="00257175"/>
    <w:rsid w:val="00257417"/>
    <w:rsid w:val="00257B8D"/>
    <w:rsid w:val="00263503"/>
    <w:rsid w:val="00267685"/>
    <w:rsid w:val="00280100"/>
    <w:rsid w:val="002858F9"/>
    <w:rsid w:val="002A7074"/>
    <w:rsid w:val="002B2716"/>
    <w:rsid w:val="002B379C"/>
    <w:rsid w:val="002B6151"/>
    <w:rsid w:val="002D08E2"/>
    <w:rsid w:val="002D746B"/>
    <w:rsid w:val="002D7579"/>
    <w:rsid w:val="002E2525"/>
    <w:rsid w:val="002E5B73"/>
    <w:rsid w:val="002F030E"/>
    <w:rsid w:val="002F2EC3"/>
    <w:rsid w:val="002F419E"/>
    <w:rsid w:val="00316830"/>
    <w:rsid w:val="0033040B"/>
    <w:rsid w:val="00333821"/>
    <w:rsid w:val="0033449F"/>
    <w:rsid w:val="00344E08"/>
    <w:rsid w:val="00344E2F"/>
    <w:rsid w:val="0034610A"/>
    <w:rsid w:val="003504FF"/>
    <w:rsid w:val="003607CA"/>
    <w:rsid w:val="0036139D"/>
    <w:rsid w:val="003735FD"/>
    <w:rsid w:val="003907D7"/>
    <w:rsid w:val="00394C92"/>
    <w:rsid w:val="003A0F8F"/>
    <w:rsid w:val="003A2918"/>
    <w:rsid w:val="003A64C2"/>
    <w:rsid w:val="003B04C1"/>
    <w:rsid w:val="003C55CA"/>
    <w:rsid w:val="003C6F63"/>
    <w:rsid w:val="003D18FD"/>
    <w:rsid w:val="003D471A"/>
    <w:rsid w:val="003D4CF4"/>
    <w:rsid w:val="003D7780"/>
    <w:rsid w:val="003E1BDF"/>
    <w:rsid w:val="003E220C"/>
    <w:rsid w:val="003E7BF4"/>
    <w:rsid w:val="003F18F6"/>
    <w:rsid w:val="00403A70"/>
    <w:rsid w:val="00404F00"/>
    <w:rsid w:val="004052F4"/>
    <w:rsid w:val="004057B5"/>
    <w:rsid w:val="004160AB"/>
    <w:rsid w:val="00423821"/>
    <w:rsid w:val="00423895"/>
    <w:rsid w:val="00427985"/>
    <w:rsid w:val="004332C0"/>
    <w:rsid w:val="004421B3"/>
    <w:rsid w:val="0044589C"/>
    <w:rsid w:val="00447197"/>
    <w:rsid w:val="004474B0"/>
    <w:rsid w:val="00447AC4"/>
    <w:rsid w:val="004566F8"/>
    <w:rsid w:val="0045732E"/>
    <w:rsid w:val="004614B6"/>
    <w:rsid w:val="00461DC0"/>
    <w:rsid w:val="004674A4"/>
    <w:rsid w:val="0047568D"/>
    <w:rsid w:val="00481DA1"/>
    <w:rsid w:val="00490A21"/>
    <w:rsid w:val="00491EF5"/>
    <w:rsid w:val="00493A3E"/>
    <w:rsid w:val="00494666"/>
    <w:rsid w:val="004A1825"/>
    <w:rsid w:val="004A3C8C"/>
    <w:rsid w:val="004A75CD"/>
    <w:rsid w:val="004B0D04"/>
    <w:rsid w:val="004B270E"/>
    <w:rsid w:val="004C033F"/>
    <w:rsid w:val="004C307A"/>
    <w:rsid w:val="004C3EAD"/>
    <w:rsid w:val="004C4706"/>
    <w:rsid w:val="004C4A8B"/>
    <w:rsid w:val="004C724F"/>
    <w:rsid w:val="004D052B"/>
    <w:rsid w:val="004D2C8D"/>
    <w:rsid w:val="004D615A"/>
    <w:rsid w:val="004E5DAF"/>
    <w:rsid w:val="00500396"/>
    <w:rsid w:val="005038EC"/>
    <w:rsid w:val="00510351"/>
    <w:rsid w:val="00511A6C"/>
    <w:rsid w:val="00513D9D"/>
    <w:rsid w:val="00516C1C"/>
    <w:rsid w:val="0052744A"/>
    <w:rsid w:val="005352BE"/>
    <w:rsid w:val="00535EFA"/>
    <w:rsid w:val="00541687"/>
    <w:rsid w:val="005469B9"/>
    <w:rsid w:val="005502D5"/>
    <w:rsid w:val="005514DD"/>
    <w:rsid w:val="005552AF"/>
    <w:rsid w:val="005556B3"/>
    <w:rsid w:val="005560C7"/>
    <w:rsid w:val="0056771D"/>
    <w:rsid w:val="005708F2"/>
    <w:rsid w:val="005762CD"/>
    <w:rsid w:val="005765C0"/>
    <w:rsid w:val="005771FB"/>
    <w:rsid w:val="00584519"/>
    <w:rsid w:val="00584CFB"/>
    <w:rsid w:val="00587C29"/>
    <w:rsid w:val="00592445"/>
    <w:rsid w:val="0059389B"/>
    <w:rsid w:val="00594AE7"/>
    <w:rsid w:val="0059669E"/>
    <w:rsid w:val="005A0D55"/>
    <w:rsid w:val="005A1B84"/>
    <w:rsid w:val="005B68F0"/>
    <w:rsid w:val="005C267B"/>
    <w:rsid w:val="005C407F"/>
    <w:rsid w:val="005D0EFB"/>
    <w:rsid w:val="005D27A2"/>
    <w:rsid w:val="005D3800"/>
    <w:rsid w:val="005E0D91"/>
    <w:rsid w:val="005E170C"/>
    <w:rsid w:val="005E4757"/>
    <w:rsid w:val="005E5835"/>
    <w:rsid w:val="00601D40"/>
    <w:rsid w:val="006027EE"/>
    <w:rsid w:val="00604539"/>
    <w:rsid w:val="00606572"/>
    <w:rsid w:val="006067C2"/>
    <w:rsid w:val="00607D3B"/>
    <w:rsid w:val="00620B44"/>
    <w:rsid w:val="00634722"/>
    <w:rsid w:val="00656944"/>
    <w:rsid w:val="00663F86"/>
    <w:rsid w:val="00664864"/>
    <w:rsid w:val="00673342"/>
    <w:rsid w:val="00674863"/>
    <w:rsid w:val="00675E67"/>
    <w:rsid w:val="006956A8"/>
    <w:rsid w:val="006B109C"/>
    <w:rsid w:val="006B35C6"/>
    <w:rsid w:val="006B3602"/>
    <w:rsid w:val="006B409A"/>
    <w:rsid w:val="006B586A"/>
    <w:rsid w:val="006C2904"/>
    <w:rsid w:val="006C3AB7"/>
    <w:rsid w:val="006D51F0"/>
    <w:rsid w:val="006D7A57"/>
    <w:rsid w:val="006D7BC1"/>
    <w:rsid w:val="006E0B62"/>
    <w:rsid w:val="006E0B83"/>
    <w:rsid w:val="006E2E3B"/>
    <w:rsid w:val="006E3D72"/>
    <w:rsid w:val="006E5670"/>
    <w:rsid w:val="006F3AE5"/>
    <w:rsid w:val="007055B5"/>
    <w:rsid w:val="0070614E"/>
    <w:rsid w:val="007238E0"/>
    <w:rsid w:val="00724BEB"/>
    <w:rsid w:val="007267BA"/>
    <w:rsid w:val="00726CE5"/>
    <w:rsid w:val="00753D90"/>
    <w:rsid w:val="0075713A"/>
    <w:rsid w:val="00757885"/>
    <w:rsid w:val="00757BC6"/>
    <w:rsid w:val="00761E8E"/>
    <w:rsid w:val="00762ABF"/>
    <w:rsid w:val="00762C93"/>
    <w:rsid w:val="00771E98"/>
    <w:rsid w:val="00772115"/>
    <w:rsid w:val="007762C0"/>
    <w:rsid w:val="0078485F"/>
    <w:rsid w:val="00785A35"/>
    <w:rsid w:val="007958CF"/>
    <w:rsid w:val="00795C89"/>
    <w:rsid w:val="007A0696"/>
    <w:rsid w:val="007A1A61"/>
    <w:rsid w:val="007A72B4"/>
    <w:rsid w:val="007A7319"/>
    <w:rsid w:val="007B192D"/>
    <w:rsid w:val="007C2A74"/>
    <w:rsid w:val="007D39F0"/>
    <w:rsid w:val="007D7F26"/>
    <w:rsid w:val="007E3C62"/>
    <w:rsid w:val="007E45FF"/>
    <w:rsid w:val="007E4637"/>
    <w:rsid w:val="007E7567"/>
    <w:rsid w:val="007F31AF"/>
    <w:rsid w:val="007F31C1"/>
    <w:rsid w:val="0080538A"/>
    <w:rsid w:val="008054A3"/>
    <w:rsid w:val="00807758"/>
    <w:rsid w:val="00811BEA"/>
    <w:rsid w:val="00824B27"/>
    <w:rsid w:val="00824B66"/>
    <w:rsid w:val="00832ACB"/>
    <w:rsid w:val="00834ECC"/>
    <w:rsid w:val="0083546E"/>
    <w:rsid w:val="0084103B"/>
    <w:rsid w:val="0084110A"/>
    <w:rsid w:val="00842C5A"/>
    <w:rsid w:val="00844BEF"/>
    <w:rsid w:val="008515B8"/>
    <w:rsid w:val="00851F6E"/>
    <w:rsid w:val="0086622D"/>
    <w:rsid w:val="008677CF"/>
    <w:rsid w:val="00870841"/>
    <w:rsid w:val="00873484"/>
    <w:rsid w:val="008752AE"/>
    <w:rsid w:val="008A043A"/>
    <w:rsid w:val="008B2DE7"/>
    <w:rsid w:val="008B4F9A"/>
    <w:rsid w:val="008B52C7"/>
    <w:rsid w:val="008C2BE8"/>
    <w:rsid w:val="008C630D"/>
    <w:rsid w:val="008C7028"/>
    <w:rsid w:val="008D3BA8"/>
    <w:rsid w:val="008D4755"/>
    <w:rsid w:val="008D633C"/>
    <w:rsid w:val="008E1F0F"/>
    <w:rsid w:val="008F2121"/>
    <w:rsid w:val="008F6183"/>
    <w:rsid w:val="008F6F0E"/>
    <w:rsid w:val="008F7BA9"/>
    <w:rsid w:val="008F7F1E"/>
    <w:rsid w:val="00903A7C"/>
    <w:rsid w:val="00910F24"/>
    <w:rsid w:val="009132E4"/>
    <w:rsid w:val="009136B9"/>
    <w:rsid w:val="00913DA8"/>
    <w:rsid w:val="00914168"/>
    <w:rsid w:val="00921E8A"/>
    <w:rsid w:val="00924BBE"/>
    <w:rsid w:val="00933A7E"/>
    <w:rsid w:val="0093621F"/>
    <w:rsid w:val="009401D5"/>
    <w:rsid w:val="00940E87"/>
    <w:rsid w:val="00942388"/>
    <w:rsid w:val="00944F3D"/>
    <w:rsid w:val="00944F6B"/>
    <w:rsid w:val="00955042"/>
    <w:rsid w:val="009557D7"/>
    <w:rsid w:val="00965905"/>
    <w:rsid w:val="00970A56"/>
    <w:rsid w:val="0097157C"/>
    <w:rsid w:val="0097696B"/>
    <w:rsid w:val="009855F5"/>
    <w:rsid w:val="00992C11"/>
    <w:rsid w:val="009A43C0"/>
    <w:rsid w:val="009B62EF"/>
    <w:rsid w:val="009C0DB0"/>
    <w:rsid w:val="009C2EC8"/>
    <w:rsid w:val="009D51B5"/>
    <w:rsid w:val="009E70AB"/>
    <w:rsid w:val="009F5CAA"/>
    <w:rsid w:val="009F7736"/>
    <w:rsid w:val="00A148FD"/>
    <w:rsid w:val="00A16948"/>
    <w:rsid w:val="00A16A62"/>
    <w:rsid w:val="00A16DE5"/>
    <w:rsid w:val="00A21189"/>
    <w:rsid w:val="00A22949"/>
    <w:rsid w:val="00A23CAE"/>
    <w:rsid w:val="00A24A86"/>
    <w:rsid w:val="00A4154D"/>
    <w:rsid w:val="00A47E91"/>
    <w:rsid w:val="00A52F39"/>
    <w:rsid w:val="00A56046"/>
    <w:rsid w:val="00A733F0"/>
    <w:rsid w:val="00A73BEC"/>
    <w:rsid w:val="00A938A0"/>
    <w:rsid w:val="00A93AFE"/>
    <w:rsid w:val="00A96168"/>
    <w:rsid w:val="00AA1B70"/>
    <w:rsid w:val="00AA4339"/>
    <w:rsid w:val="00AA5810"/>
    <w:rsid w:val="00AB1BB0"/>
    <w:rsid w:val="00AC229E"/>
    <w:rsid w:val="00AC2CDC"/>
    <w:rsid w:val="00AD4665"/>
    <w:rsid w:val="00AD4BEE"/>
    <w:rsid w:val="00AF17B3"/>
    <w:rsid w:val="00AF7009"/>
    <w:rsid w:val="00AF7EE7"/>
    <w:rsid w:val="00B0016B"/>
    <w:rsid w:val="00B001E4"/>
    <w:rsid w:val="00B00453"/>
    <w:rsid w:val="00B00D82"/>
    <w:rsid w:val="00B04413"/>
    <w:rsid w:val="00B1493E"/>
    <w:rsid w:val="00B22586"/>
    <w:rsid w:val="00B279A9"/>
    <w:rsid w:val="00B42EE5"/>
    <w:rsid w:val="00B600D9"/>
    <w:rsid w:val="00B628FB"/>
    <w:rsid w:val="00B71400"/>
    <w:rsid w:val="00B77A33"/>
    <w:rsid w:val="00B816B3"/>
    <w:rsid w:val="00B938C1"/>
    <w:rsid w:val="00B96A81"/>
    <w:rsid w:val="00BA7921"/>
    <w:rsid w:val="00BB36F8"/>
    <w:rsid w:val="00BB5455"/>
    <w:rsid w:val="00BC1A04"/>
    <w:rsid w:val="00BC2DFA"/>
    <w:rsid w:val="00BC7A1B"/>
    <w:rsid w:val="00BD5193"/>
    <w:rsid w:val="00BD75AD"/>
    <w:rsid w:val="00BE0A1F"/>
    <w:rsid w:val="00BE4FB5"/>
    <w:rsid w:val="00BE53A6"/>
    <w:rsid w:val="00BF0F40"/>
    <w:rsid w:val="00BF41DA"/>
    <w:rsid w:val="00BF6789"/>
    <w:rsid w:val="00BF750E"/>
    <w:rsid w:val="00C04917"/>
    <w:rsid w:val="00C118D7"/>
    <w:rsid w:val="00C12880"/>
    <w:rsid w:val="00C177BF"/>
    <w:rsid w:val="00C2189D"/>
    <w:rsid w:val="00C27A07"/>
    <w:rsid w:val="00C36109"/>
    <w:rsid w:val="00C368D4"/>
    <w:rsid w:val="00C555A5"/>
    <w:rsid w:val="00C61C1A"/>
    <w:rsid w:val="00C80860"/>
    <w:rsid w:val="00C818F0"/>
    <w:rsid w:val="00C90A9B"/>
    <w:rsid w:val="00C91998"/>
    <w:rsid w:val="00CA4787"/>
    <w:rsid w:val="00CB6F6F"/>
    <w:rsid w:val="00CC5624"/>
    <w:rsid w:val="00CD1279"/>
    <w:rsid w:val="00CD23A1"/>
    <w:rsid w:val="00CE53F2"/>
    <w:rsid w:val="00CF44B7"/>
    <w:rsid w:val="00CF670D"/>
    <w:rsid w:val="00D0468A"/>
    <w:rsid w:val="00D050A6"/>
    <w:rsid w:val="00D05DCF"/>
    <w:rsid w:val="00D06CFD"/>
    <w:rsid w:val="00D23FF1"/>
    <w:rsid w:val="00D304B9"/>
    <w:rsid w:val="00D358BE"/>
    <w:rsid w:val="00D36FB8"/>
    <w:rsid w:val="00D412BC"/>
    <w:rsid w:val="00D47333"/>
    <w:rsid w:val="00D510ED"/>
    <w:rsid w:val="00D525A9"/>
    <w:rsid w:val="00D60BEE"/>
    <w:rsid w:val="00D6173F"/>
    <w:rsid w:val="00D636BC"/>
    <w:rsid w:val="00D71A6F"/>
    <w:rsid w:val="00D7394C"/>
    <w:rsid w:val="00D757D4"/>
    <w:rsid w:val="00D8005A"/>
    <w:rsid w:val="00D80849"/>
    <w:rsid w:val="00DA05EB"/>
    <w:rsid w:val="00DA2621"/>
    <w:rsid w:val="00DB3C1D"/>
    <w:rsid w:val="00DB6C84"/>
    <w:rsid w:val="00DC37AB"/>
    <w:rsid w:val="00DC733A"/>
    <w:rsid w:val="00DC73C0"/>
    <w:rsid w:val="00DC73E3"/>
    <w:rsid w:val="00DD5B56"/>
    <w:rsid w:val="00DE5C2B"/>
    <w:rsid w:val="00DE7EFF"/>
    <w:rsid w:val="00E00B19"/>
    <w:rsid w:val="00E06717"/>
    <w:rsid w:val="00E10356"/>
    <w:rsid w:val="00E16665"/>
    <w:rsid w:val="00E213BA"/>
    <w:rsid w:val="00E238A4"/>
    <w:rsid w:val="00E259FE"/>
    <w:rsid w:val="00E31ECA"/>
    <w:rsid w:val="00E33E87"/>
    <w:rsid w:val="00E41226"/>
    <w:rsid w:val="00E53F96"/>
    <w:rsid w:val="00E54B38"/>
    <w:rsid w:val="00E62CE2"/>
    <w:rsid w:val="00E70060"/>
    <w:rsid w:val="00E7297D"/>
    <w:rsid w:val="00E82B2D"/>
    <w:rsid w:val="00E83CCE"/>
    <w:rsid w:val="00E95289"/>
    <w:rsid w:val="00EA1014"/>
    <w:rsid w:val="00EA24D4"/>
    <w:rsid w:val="00EA6F79"/>
    <w:rsid w:val="00EB4477"/>
    <w:rsid w:val="00ED1241"/>
    <w:rsid w:val="00EE18CD"/>
    <w:rsid w:val="00EE2207"/>
    <w:rsid w:val="00EE26FD"/>
    <w:rsid w:val="00EE57B0"/>
    <w:rsid w:val="00EE5CED"/>
    <w:rsid w:val="00EF3A2F"/>
    <w:rsid w:val="00F0752B"/>
    <w:rsid w:val="00F15237"/>
    <w:rsid w:val="00F153EF"/>
    <w:rsid w:val="00F1793B"/>
    <w:rsid w:val="00F22208"/>
    <w:rsid w:val="00F22643"/>
    <w:rsid w:val="00F24CE2"/>
    <w:rsid w:val="00F25A5C"/>
    <w:rsid w:val="00F25B11"/>
    <w:rsid w:val="00F2616B"/>
    <w:rsid w:val="00F2636D"/>
    <w:rsid w:val="00F313EA"/>
    <w:rsid w:val="00F37477"/>
    <w:rsid w:val="00F4343A"/>
    <w:rsid w:val="00F43692"/>
    <w:rsid w:val="00F55E30"/>
    <w:rsid w:val="00F57951"/>
    <w:rsid w:val="00F65B7B"/>
    <w:rsid w:val="00F67B90"/>
    <w:rsid w:val="00F67D55"/>
    <w:rsid w:val="00F73956"/>
    <w:rsid w:val="00F80818"/>
    <w:rsid w:val="00F842FA"/>
    <w:rsid w:val="00F862B3"/>
    <w:rsid w:val="00F90710"/>
    <w:rsid w:val="00F9496A"/>
    <w:rsid w:val="00FB3C1D"/>
    <w:rsid w:val="00FC04DF"/>
    <w:rsid w:val="00FC6175"/>
    <w:rsid w:val="00FC6E18"/>
    <w:rsid w:val="00FE721B"/>
    <w:rsid w:val="00FF57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D9D1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755"/>
    <w:rPr>
      <w:rFonts w:ascii="Helvetica Neue Light" w:eastAsia="Times New Roman" w:hAnsi="Helvetica Neue Light" w:cs="Times New Roman"/>
      <w:lang w:eastAsia="en-US"/>
    </w:rPr>
  </w:style>
  <w:style w:type="paragraph" w:styleId="Heading1">
    <w:name w:val="heading 1"/>
    <w:basedOn w:val="Normal"/>
    <w:next w:val="Normal-indent"/>
    <w:link w:val="Heading1Char"/>
    <w:qFormat/>
    <w:rsid w:val="009132E4"/>
    <w:pPr>
      <w:keepNext/>
      <w:pBdr>
        <w:top w:val="double" w:sz="4" w:space="1" w:color="auto"/>
      </w:pBdr>
      <w:outlineLvl w:val="0"/>
    </w:pPr>
    <w:rPr>
      <w:rFonts w:ascii="Helvetica Neue Bold Condensed" w:hAnsi="Helvetica Neue Bold Condensed"/>
      <w:caps/>
      <w:kern w:val="28"/>
      <w:sz w:val="44"/>
    </w:rPr>
  </w:style>
  <w:style w:type="paragraph" w:styleId="Heading2">
    <w:name w:val="heading 2"/>
    <w:basedOn w:val="Normal"/>
    <w:next w:val="Normal-indent"/>
    <w:link w:val="Heading2Char"/>
    <w:qFormat/>
    <w:rsid w:val="007A1A61"/>
    <w:pPr>
      <w:pBdr>
        <w:bottom w:val="single" w:sz="2" w:space="1" w:color="auto"/>
      </w:pBdr>
      <w:spacing w:before="300" w:after="180"/>
      <w:outlineLvl w:val="1"/>
    </w:pPr>
    <w:rPr>
      <w:rFonts w:ascii="Helvetica Neue UltraLight" w:hAnsi="Helvetica Neue UltraLight"/>
      <w:sz w:val="40"/>
    </w:rPr>
  </w:style>
  <w:style w:type="paragraph" w:styleId="Heading3">
    <w:name w:val="heading 3"/>
    <w:basedOn w:val="Normal"/>
    <w:next w:val="Normal-indent"/>
    <w:link w:val="Heading3Char"/>
    <w:qFormat/>
    <w:rsid w:val="007A1A61"/>
    <w:pPr>
      <w:keepNext/>
      <w:spacing w:before="240" w:after="60"/>
      <w:ind w:left="432"/>
      <w:outlineLvl w:val="2"/>
    </w:pPr>
    <w:rPr>
      <w:rFonts w:ascii="Helvetica Neue" w:hAnsi="Helvetica Neue"/>
      <w:sz w:val="32"/>
    </w:rPr>
  </w:style>
  <w:style w:type="paragraph" w:styleId="Heading4">
    <w:name w:val="heading 4"/>
    <w:basedOn w:val="Normal-indent"/>
    <w:next w:val="Normal-indent"/>
    <w:link w:val="Heading4Char"/>
    <w:qFormat/>
    <w:rsid w:val="003504FF"/>
    <w:pPr>
      <w:keepNext/>
      <w:spacing w:before="60" w:after="60"/>
      <w:ind w:left="1584" w:hanging="720"/>
      <w:outlineLvl w:val="3"/>
    </w:pPr>
    <w:rPr>
      <w:rFonts w:ascii="Helvetica Neue" w:hAnsi="Helvetica Neue"/>
      <w:szCs w:val="22"/>
      <w:lang w:eastAsia="en-US"/>
    </w:rPr>
  </w:style>
  <w:style w:type="paragraph" w:styleId="Heading5">
    <w:name w:val="heading 5"/>
    <w:basedOn w:val="Normal"/>
    <w:next w:val="Normal-indent"/>
    <w:link w:val="Heading5Char"/>
    <w:qFormat/>
    <w:rsid w:val="007A1A61"/>
    <w:pPr>
      <w:spacing w:before="120"/>
      <w:ind w:left="1296" w:hanging="720"/>
      <w:outlineLvl w:val="4"/>
    </w:pPr>
  </w:style>
  <w:style w:type="paragraph" w:styleId="Heading6">
    <w:name w:val="heading 6"/>
    <w:basedOn w:val="Normal"/>
    <w:next w:val="Normal"/>
    <w:link w:val="Heading6Char"/>
    <w:qFormat/>
    <w:rsid w:val="007A1A61"/>
    <w:pPr>
      <w:spacing w:before="240"/>
      <w:ind w:left="720"/>
      <w:outlineLvl w:val="5"/>
    </w:pPr>
    <w:rPr>
      <w:b/>
    </w:rPr>
  </w:style>
  <w:style w:type="paragraph" w:styleId="Heading9">
    <w:name w:val="heading 9"/>
    <w:basedOn w:val="Normal"/>
    <w:next w:val="Normal"/>
    <w:link w:val="Heading9Char"/>
    <w:qFormat/>
    <w:rsid w:val="006B586A"/>
    <w:pPr>
      <w:spacing w:before="240" w:after="60"/>
      <w:outlineLvl w:val="8"/>
    </w:pPr>
    <w:rPr>
      <w:rFonts w:ascii="Arial" w:hAnsi="Arial"/>
      <w:b/>
      <w:i/>
      <w:sz w:val="18"/>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
    <w:name w:val="Normal - indent"/>
    <w:basedOn w:val="Normal"/>
    <w:rsid w:val="00AF7009"/>
    <w:pPr>
      <w:spacing w:before="120" w:after="120"/>
      <w:ind w:left="864"/>
      <w:jc w:val="both"/>
    </w:pPr>
    <w:rPr>
      <w:sz w:val="22"/>
      <w:lang w:eastAsia="ja-JP"/>
    </w:rPr>
  </w:style>
  <w:style w:type="character" w:customStyle="1" w:styleId="Heading1Char">
    <w:name w:val="Heading 1 Char"/>
    <w:basedOn w:val="DefaultParagraphFont"/>
    <w:link w:val="Heading1"/>
    <w:rsid w:val="009132E4"/>
    <w:rPr>
      <w:rFonts w:ascii="Helvetica Neue Bold Condensed" w:eastAsia="Times New Roman" w:hAnsi="Helvetica Neue Bold Condensed" w:cs="Times New Roman"/>
      <w:caps/>
      <w:kern w:val="28"/>
      <w:sz w:val="44"/>
      <w:lang w:eastAsia="en-US"/>
    </w:rPr>
  </w:style>
  <w:style w:type="character" w:customStyle="1" w:styleId="Heading2Char">
    <w:name w:val="Heading 2 Char"/>
    <w:basedOn w:val="DefaultParagraphFont"/>
    <w:link w:val="Heading2"/>
    <w:rsid w:val="007A1A61"/>
    <w:rPr>
      <w:rFonts w:ascii="Helvetica Neue UltraLight" w:eastAsia="Times New Roman" w:hAnsi="Helvetica Neue UltraLight" w:cs="Times New Roman"/>
      <w:sz w:val="40"/>
      <w:lang w:eastAsia="en-US"/>
    </w:rPr>
  </w:style>
  <w:style w:type="character" w:customStyle="1" w:styleId="Heading3Char">
    <w:name w:val="Heading 3 Char"/>
    <w:basedOn w:val="DefaultParagraphFont"/>
    <w:link w:val="Heading3"/>
    <w:rsid w:val="007A1A61"/>
    <w:rPr>
      <w:rFonts w:ascii="Helvetica Neue" w:eastAsia="Times New Roman" w:hAnsi="Helvetica Neue" w:cs="Times New Roman"/>
      <w:sz w:val="32"/>
      <w:lang w:eastAsia="en-US"/>
    </w:rPr>
  </w:style>
  <w:style w:type="character" w:customStyle="1" w:styleId="Heading4Char">
    <w:name w:val="Heading 4 Char"/>
    <w:basedOn w:val="DefaultParagraphFont"/>
    <w:link w:val="Heading4"/>
    <w:rsid w:val="003504FF"/>
    <w:rPr>
      <w:rFonts w:ascii="Helvetica Neue" w:eastAsia="Times New Roman" w:hAnsi="Helvetica Neue" w:cs="Times New Roman"/>
      <w:sz w:val="22"/>
      <w:szCs w:val="22"/>
      <w:lang w:eastAsia="en-US"/>
    </w:rPr>
  </w:style>
  <w:style w:type="character" w:customStyle="1" w:styleId="Heading5Char">
    <w:name w:val="Heading 5 Char"/>
    <w:basedOn w:val="DefaultParagraphFont"/>
    <w:link w:val="Heading5"/>
    <w:rsid w:val="007A1A61"/>
    <w:rPr>
      <w:rFonts w:ascii="Helvetica Neue Light" w:eastAsia="Times New Roman" w:hAnsi="Helvetica Neue Light" w:cs="Times New Roman"/>
      <w:lang w:eastAsia="en-US"/>
    </w:rPr>
  </w:style>
  <w:style w:type="character" w:customStyle="1" w:styleId="Heading6Char">
    <w:name w:val="Heading 6 Char"/>
    <w:basedOn w:val="DefaultParagraphFont"/>
    <w:link w:val="Heading6"/>
    <w:rsid w:val="007A1A61"/>
    <w:rPr>
      <w:rFonts w:ascii="Helvetica Neue Light" w:eastAsia="Times New Roman" w:hAnsi="Helvetica Neue Light" w:cs="Times New Roman"/>
      <w:b/>
      <w:lang w:eastAsia="en-US"/>
    </w:rPr>
  </w:style>
  <w:style w:type="character" w:customStyle="1" w:styleId="Heading9Char">
    <w:name w:val="Heading 9 Char"/>
    <w:basedOn w:val="DefaultParagraphFont"/>
    <w:link w:val="Heading9"/>
    <w:rsid w:val="006B586A"/>
    <w:rPr>
      <w:rFonts w:ascii="Arial" w:eastAsia="Times New Roman" w:hAnsi="Arial" w:cs="Times New Roman"/>
      <w:b/>
      <w:i/>
      <w:sz w:val="18"/>
    </w:rPr>
  </w:style>
  <w:style w:type="paragraph" w:styleId="BalloonText">
    <w:name w:val="Balloon Text"/>
    <w:basedOn w:val="Normal"/>
    <w:link w:val="BalloonTextChar"/>
    <w:semiHidden/>
    <w:unhideWhenUsed/>
    <w:rsid w:val="000C26B1"/>
    <w:rPr>
      <w:rFonts w:ascii="Lucida Grande" w:hAnsi="Lucida Grande" w:cs="Lucida Grande"/>
      <w:sz w:val="18"/>
      <w:szCs w:val="18"/>
    </w:rPr>
  </w:style>
  <w:style w:type="character" w:customStyle="1" w:styleId="BalloonTextChar">
    <w:name w:val="Balloon Text Char"/>
    <w:basedOn w:val="DefaultParagraphFont"/>
    <w:link w:val="BalloonText"/>
    <w:semiHidden/>
    <w:rsid w:val="000C26B1"/>
    <w:rPr>
      <w:rFonts w:ascii="Lucida Grande" w:eastAsia="Times New Roman" w:hAnsi="Lucida Grande" w:cs="Lucida Grande"/>
      <w:sz w:val="18"/>
      <w:szCs w:val="18"/>
      <w:lang w:eastAsia="en-US"/>
    </w:rPr>
  </w:style>
  <w:style w:type="paragraph" w:styleId="BodyText">
    <w:name w:val="Body Text"/>
    <w:basedOn w:val="Normal"/>
    <w:link w:val="BodyTextChar"/>
    <w:rsid w:val="006B586A"/>
    <w:pPr>
      <w:jc w:val="center"/>
    </w:pPr>
    <w:rPr>
      <w:rFonts w:ascii="Tahoma" w:hAnsi="Tahoma"/>
      <w:i/>
      <w:color w:val="999999"/>
      <w:lang w:eastAsia="ja-JP"/>
    </w:rPr>
  </w:style>
  <w:style w:type="character" w:customStyle="1" w:styleId="BodyTextChar">
    <w:name w:val="Body Text Char"/>
    <w:basedOn w:val="DefaultParagraphFont"/>
    <w:link w:val="BodyText"/>
    <w:rsid w:val="006B586A"/>
    <w:rPr>
      <w:rFonts w:ascii="Tahoma" w:eastAsia="Times New Roman" w:hAnsi="Tahoma" w:cs="Times New Roman"/>
      <w:i/>
      <w:color w:val="999999"/>
    </w:rPr>
  </w:style>
  <w:style w:type="paragraph" w:customStyle="1" w:styleId="BulletList">
    <w:name w:val="Bullet List"/>
    <w:basedOn w:val="Normal-indent"/>
    <w:qFormat/>
    <w:rsid w:val="003504FF"/>
    <w:pPr>
      <w:numPr>
        <w:numId w:val="5"/>
      </w:numPr>
    </w:pPr>
  </w:style>
  <w:style w:type="paragraph" w:customStyle="1" w:styleId="Code">
    <w:name w:val="Code"/>
    <w:rsid w:val="006B586A"/>
    <w:pPr>
      <w:spacing w:before="60"/>
      <w:ind w:left="1440"/>
    </w:pPr>
    <w:rPr>
      <w:rFonts w:ascii="Courier New" w:eastAsia="Times New Roman" w:hAnsi="Courier New" w:cs="Times New Roman"/>
      <w:noProof/>
      <w:sz w:val="16"/>
    </w:rPr>
  </w:style>
  <w:style w:type="character" w:customStyle="1" w:styleId="CodeInline">
    <w:name w:val="Code Inline"/>
    <w:basedOn w:val="DefaultParagraphFont"/>
    <w:uiPriority w:val="1"/>
    <w:qFormat/>
    <w:rsid w:val="007F31C1"/>
    <w:rPr>
      <w:rFonts w:ascii="Courier New" w:hAnsi="Courier New"/>
      <w:color w:val="auto"/>
      <w:sz w:val="18"/>
      <w:szCs w:val="20"/>
    </w:rPr>
  </w:style>
  <w:style w:type="character" w:styleId="CommentReference">
    <w:name w:val="annotation reference"/>
    <w:basedOn w:val="DefaultParagraphFont"/>
    <w:semiHidden/>
    <w:rsid w:val="006B586A"/>
    <w:rPr>
      <w:sz w:val="16"/>
      <w:szCs w:val="16"/>
    </w:rPr>
  </w:style>
  <w:style w:type="paragraph" w:styleId="CommentText">
    <w:name w:val="annotation text"/>
    <w:basedOn w:val="Normal"/>
    <w:link w:val="CommentTextChar"/>
    <w:semiHidden/>
    <w:rsid w:val="006B586A"/>
    <w:rPr>
      <w:lang w:eastAsia="ja-JP"/>
    </w:rPr>
  </w:style>
  <w:style w:type="character" w:customStyle="1" w:styleId="CommentTextChar">
    <w:name w:val="Comment Text Char"/>
    <w:basedOn w:val="DefaultParagraphFont"/>
    <w:link w:val="CommentText"/>
    <w:semiHidden/>
    <w:rsid w:val="006B586A"/>
    <w:rPr>
      <w:rFonts w:ascii="Helvetica Neue Light" w:eastAsia="Times New Roman" w:hAnsi="Helvetica Neue Light" w:cs="Times New Roman"/>
    </w:rPr>
  </w:style>
  <w:style w:type="paragraph" w:styleId="CommentSubject">
    <w:name w:val="annotation subject"/>
    <w:basedOn w:val="CommentText"/>
    <w:next w:val="CommentText"/>
    <w:link w:val="CommentSubjectChar"/>
    <w:semiHidden/>
    <w:rsid w:val="006B586A"/>
    <w:rPr>
      <w:b/>
      <w:bCs/>
    </w:rPr>
  </w:style>
  <w:style w:type="character" w:customStyle="1" w:styleId="CommentSubjectChar">
    <w:name w:val="Comment Subject Char"/>
    <w:basedOn w:val="CommentTextChar"/>
    <w:link w:val="CommentSubject"/>
    <w:semiHidden/>
    <w:rsid w:val="006B586A"/>
    <w:rPr>
      <w:rFonts w:ascii="Helvetica Neue Light" w:eastAsia="Times New Roman" w:hAnsi="Helvetica Neue Light" w:cs="Times New Roman"/>
      <w:b/>
      <w:bCs/>
    </w:rPr>
  </w:style>
  <w:style w:type="paragraph" w:styleId="DocumentMap">
    <w:name w:val="Document Map"/>
    <w:basedOn w:val="Normal"/>
    <w:link w:val="DocumentMapChar"/>
    <w:semiHidden/>
    <w:rsid w:val="006B586A"/>
    <w:pPr>
      <w:shd w:val="clear" w:color="auto" w:fill="000080"/>
    </w:pPr>
    <w:rPr>
      <w:rFonts w:ascii="Tahoma" w:hAnsi="Tahoma" w:cs="Tahoma"/>
      <w:lang w:eastAsia="ja-JP"/>
    </w:rPr>
  </w:style>
  <w:style w:type="character" w:customStyle="1" w:styleId="DocumentMapChar">
    <w:name w:val="Document Map Char"/>
    <w:basedOn w:val="DefaultParagraphFont"/>
    <w:link w:val="DocumentMap"/>
    <w:semiHidden/>
    <w:rsid w:val="006B586A"/>
    <w:rPr>
      <w:rFonts w:ascii="Tahoma" w:eastAsia="Times New Roman" w:hAnsi="Tahoma" w:cs="Tahoma"/>
      <w:shd w:val="clear" w:color="auto" w:fill="000080"/>
    </w:rPr>
  </w:style>
  <w:style w:type="character" w:customStyle="1" w:styleId="FigureCodeTableNumber">
    <w:name w:val="Figure/Code/Table Number"/>
    <w:basedOn w:val="DefaultParagraphFont"/>
    <w:rsid w:val="006B586A"/>
    <w:rPr>
      <w:rFonts w:ascii="HelveticaNeue MediumCond" w:hAnsi="HelveticaNeue MediumCond"/>
      <w:b/>
      <w:i/>
      <w:color w:val="auto"/>
    </w:rPr>
  </w:style>
  <w:style w:type="paragraph" w:styleId="Footer">
    <w:name w:val="footer"/>
    <w:basedOn w:val="Normal"/>
    <w:link w:val="FooterChar"/>
    <w:rsid w:val="006B586A"/>
    <w:pPr>
      <w:tabs>
        <w:tab w:val="center" w:pos="4320"/>
        <w:tab w:val="right" w:pos="8640"/>
      </w:tabs>
    </w:pPr>
    <w:rPr>
      <w:color w:val="7F7F7F" w:themeColor="text1" w:themeTint="80"/>
      <w:sz w:val="20"/>
      <w:lang w:eastAsia="ja-JP"/>
    </w:rPr>
  </w:style>
  <w:style w:type="character" w:customStyle="1" w:styleId="FooterChar">
    <w:name w:val="Footer Char"/>
    <w:basedOn w:val="DefaultParagraphFont"/>
    <w:link w:val="Footer"/>
    <w:rsid w:val="006B586A"/>
    <w:rPr>
      <w:rFonts w:ascii="Helvetica Neue Light" w:eastAsia="Times New Roman" w:hAnsi="Helvetica Neue Light" w:cs="Times New Roman"/>
      <w:color w:val="7F7F7F" w:themeColor="text1" w:themeTint="80"/>
      <w:sz w:val="20"/>
    </w:rPr>
  </w:style>
  <w:style w:type="character" w:styleId="Hyperlink">
    <w:name w:val="Hyperlink"/>
    <w:basedOn w:val="DefaultParagraphFont"/>
    <w:uiPriority w:val="99"/>
    <w:rsid w:val="006B586A"/>
    <w:rPr>
      <w:color w:val="0000FF"/>
      <w:u w:val="single"/>
    </w:rPr>
  </w:style>
  <w:style w:type="paragraph" w:styleId="ListBullet">
    <w:name w:val="List Bullet"/>
    <w:basedOn w:val="Normal"/>
    <w:autoRedefine/>
    <w:rsid w:val="006B586A"/>
    <w:pPr>
      <w:tabs>
        <w:tab w:val="num" w:pos="360"/>
      </w:tabs>
      <w:ind w:left="360" w:hanging="360"/>
    </w:pPr>
    <w:rPr>
      <w:rFonts w:ascii="Arial" w:hAnsi="Arial"/>
      <w:sz w:val="18"/>
      <w:lang w:eastAsia="ja-JP"/>
    </w:rPr>
  </w:style>
  <w:style w:type="paragraph" w:styleId="ListParagraph">
    <w:name w:val="List Paragraph"/>
    <w:basedOn w:val="Normal"/>
    <w:uiPriority w:val="34"/>
    <w:qFormat/>
    <w:rsid w:val="006B586A"/>
    <w:pPr>
      <w:ind w:left="720"/>
      <w:contextualSpacing/>
    </w:pPr>
    <w:rPr>
      <w:lang w:eastAsia="ja-JP"/>
    </w:rPr>
  </w:style>
  <w:style w:type="character" w:styleId="PageNumber">
    <w:name w:val="page number"/>
    <w:basedOn w:val="DefaultParagraphFont"/>
    <w:rsid w:val="006B586A"/>
  </w:style>
  <w:style w:type="paragraph" w:customStyle="1" w:styleId="Subtitle1">
    <w:name w:val="Subtitle1"/>
    <w:basedOn w:val="Normal"/>
    <w:rsid w:val="006B586A"/>
    <w:rPr>
      <w:b/>
      <w:sz w:val="26"/>
    </w:rPr>
  </w:style>
  <w:style w:type="paragraph" w:styleId="Subtitle">
    <w:name w:val="Subtitle"/>
    <w:basedOn w:val="Normal"/>
    <w:next w:val="Normal"/>
    <w:link w:val="SubtitleChar"/>
    <w:uiPriority w:val="11"/>
    <w:qFormat/>
    <w:rsid w:val="00423895"/>
    <w:pPr>
      <w:spacing w:after="720"/>
      <w:jc w:val="right"/>
    </w:pPr>
    <w:rPr>
      <w:rFonts w:ascii="Helvetica Neue" w:eastAsiaTheme="majorEastAsia" w:hAnsi="Helvetica Neue" w:cstheme="majorBidi"/>
      <w:szCs w:val="22"/>
      <w:lang w:eastAsia="ja-JP"/>
    </w:rPr>
  </w:style>
  <w:style w:type="character" w:customStyle="1" w:styleId="SubtitleChar">
    <w:name w:val="Subtitle Char"/>
    <w:basedOn w:val="DefaultParagraphFont"/>
    <w:link w:val="Subtitle"/>
    <w:uiPriority w:val="11"/>
    <w:rsid w:val="00423895"/>
    <w:rPr>
      <w:rFonts w:ascii="Helvetica Neue" w:eastAsiaTheme="majorEastAsia" w:hAnsi="Helvetica Neue" w:cstheme="majorBidi"/>
      <w:szCs w:val="22"/>
    </w:rPr>
  </w:style>
  <w:style w:type="table" w:customStyle="1" w:styleId="Table">
    <w:name w:val="Table"/>
    <w:basedOn w:val="TableNormal"/>
    <w:rsid w:val="006B586A"/>
    <w:rPr>
      <w:rFonts w:ascii="Verdana" w:eastAsia="Times New Roman" w:hAnsi="Verdana" w:cs="Times New Roman"/>
      <w:sz w:val="17"/>
      <w:szCs w:val="16"/>
    </w:rPr>
    <w:tblPr>
      <w:tblInd w:w="864"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top w:w="0" w:type="dxa"/>
        <w:left w:w="58" w:type="dxa"/>
        <w:bottom w:w="0" w:type="dxa"/>
        <w:right w:w="58" w:type="dxa"/>
      </w:tblCellMar>
    </w:tblPr>
    <w:trPr>
      <w:cantSplit/>
    </w:trPr>
    <w:tblStylePr w:type="firstRow">
      <w:rPr>
        <w:rFonts w:ascii="Cambria" w:hAnsi="Cambria"/>
        <w:b/>
        <w:sz w:val="18"/>
      </w:rPr>
      <w:tblPr/>
      <w:tcPr>
        <w:shd w:val="clear" w:color="auto" w:fill="000000"/>
      </w:tcPr>
    </w:tblStylePr>
  </w:style>
  <w:style w:type="table" w:styleId="TableGrid">
    <w:name w:val="Table Grid"/>
    <w:basedOn w:val="TableNormal"/>
    <w:rsid w:val="006B586A"/>
    <w:rPr>
      <w:rFonts w:ascii="Times New Roman" w:eastAsia="Times New Roman" w:hAnsi="Times New Roman"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423895"/>
    <w:pPr>
      <w:spacing w:before="240"/>
      <w:jc w:val="right"/>
      <w:outlineLvl w:val="0"/>
    </w:pPr>
    <w:rPr>
      <w:kern w:val="28"/>
      <w:sz w:val="36"/>
      <w:lang w:eastAsia="ja-JP"/>
    </w:rPr>
  </w:style>
  <w:style w:type="character" w:customStyle="1" w:styleId="TitleChar">
    <w:name w:val="Title Char"/>
    <w:basedOn w:val="DefaultParagraphFont"/>
    <w:link w:val="Title"/>
    <w:rsid w:val="00423895"/>
    <w:rPr>
      <w:rFonts w:ascii="Helvetica Neue Light" w:eastAsia="Times New Roman" w:hAnsi="Helvetica Neue Light" w:cs="Times New Roman"/>
      <w:kern w:val="28"/>
      <w:sz w:val="36"/>
    </w:rPr>
  </w:style>
  <w:style w:type="paragraph" w:styleId="TOC1">
    <w:name w:val="toc 1"/>
    <w:basedOn w:val="Normal"/>
    <w:next w:val="Normal"/>
    <w:autoRedefine/>
    <w:uiPriority w:val="39"/>
    <w:rsid w:val="006B586A"/>
    <w:rPr>
      <w:rFonts w:ascii="Arial" w:hAnsi="Arial"/>
      <w:b/>
      <w:lang w:eastAsia="ja-JP"/>
    </w:rPr>
  </w:style>
  <w:style w:type="paragraph" w:styleId="TOC2">
    <w:name w:val="toc 2"/>
    <w:basedOn w:val="Normal"/>
    <w:next w:val="Normal"/>
    <w:autoRedefine/>
    <w:uiPriority w:val="39"/>
    <w:rsid w:val="006B586A"/>
    <w:pPr>
      <w:ind w:left="200"/>
    </w:pPr>
    <w:rPr>
      <w:rFonts w:ascii="Arial" w:hAnsi="Arial"/>
      <w:b/>
      <w:i/>
      <w:lang w:eastAsia="ja-JP"/>
    </w:rPr>
  </w:style>
  <w:style w:type="paragraph" w:styleId="TOC3">
    <w:name w:val="toc 3"/>
    <w:basedOn w:val="Normal"/>
    <w:next w:val="Normal"/>
    <w:autoRedefine/>
    <w:semiHidden/>
    <w:rsid w:val="006B586A"/>
    <w:pPr>
      <w:ind w:left="400"/>
    </w:pPr>
    <w:rPr>
      <w:rFonts w:ascii="Arial" w:hAnsi="Arial"/>
      <w:lang w:eastAsia="ja-JP"/>
    </w:rPr>
  </w:style>
  <w:style w:type="paragraph" w:styleId="TOC4">
    <w:name w:val="toc 4"/>
    <w:basedOn w:val="Normal"/>
    <w:next w:val="Normal"/>
    <w:autoRedefine/>
    <w:semiHidden/>
    <w:rsid w:val="006B586A"/>
    <w:pPr>
      <w:ind w:left="600"/>
    </w:pPr>
    <w:rPr>
      <w:rFonts w:ascii="Arial" w:hAnsi="Arial"/>
      <w:lang w:eastAsia="ja-JP"/>
    </w:rPr>
  </w:style>
  <w:style w:type="paragraph" w:styleId="TOC5">
    <w:name w:val="toc 5"/>
    <w:basedOn w:val="Normal"/>
    <w:next w:val="Normal"/>
    <w:autoRedefine/>
    <w:semiHidden/>
    <w:rsid w:val="006B586A"/>
    <w:pPr>
      <w:ind w:left="800"/>
    </w:pPr>
    <w:rPr>
      <w:rFonts w:ascii="Arial" w:hAnsi="Arial"/>
      <w:lang w:eastAsia="ja-JP"/>
    </w:rPr>
  </w:style>
  <w:style w:type="paragraph" w:styleId="TOC6">
    <w:name w:val="toc 6"/>
    <w:basedOn w:val="Normal"/>
    <w:next w:val="Normal"/>
    <w:autoRedefine/>
    <w:semiHidden/>
    <w:rsid w:val="006B586A"/>
    <w:pPr>
      <w:ind w:left="1000"/>
    </w:pPr>
    <w:rPr>
      <w:rFonts w:ascii="Arial" w:hAnsi="Arial"/>
      <w:lang w:eastAsia="ja-JP"/>
    </w:rPr>
  </w:style>
  <w:style w:type="paragraph" w:styleId="TOC7">
    <w:name w:val="toc 7"/>
    <w:basedOn w:val="Normal"/>
    <w:next w:val="Normal"/>
    <w:autoRedefine/>
    <w:semiHidden/>
    <w:rsid w:val="006B586A"/>
    <w:pPr>
      <w:ind w:left="1200"/>
    </w:pPr>
    <w:rPr>
      <w:rFonts w:ascii="Arial" w:hAnsi="Arial"/>
      <w:lang w:eastAsia="ja-JP"/>
    </w:rPr>
  </w:style>
  <w:style w:type="paragraph" w:styleId="TOC8">
    <w:name w:val="toc 8"/>
    <w:basedOn w:val="Normal"/>
    <w:next w:val="Normal"/>
    <w:autoRedefine/>
    <w:semiHidden/>
    <w:rsid w:val="006B586A"/>
    <w:pPr>
      <w:ind w:left="1400"/>
    </w:pPr>
    <w:rPr>
      <w:rFonts w:ascii="Arial" w:hAnsi="Arial"/>
      <w:lang w:eastAsia="ja-JP"/>
    </w:rPr>
  </w:style>
  <w:style w:type="paragraph" w:styleId="TOC9">
    <w:name w:val="toc 9"/>
    <w:basedOn w:val="Normal"/>
    <w:next w:val="Normal"/>
    <w:autoRedefine/>
    <w:semiHidden/>
    <w:rsid w:val="006B586A"/>
    <w:pPr>
      <w:ind w:left="1600"/>
    </w:pPr>
    <w:rPr>
      <w:rFonts w:ascii="Arial" w:hAnsi="Arial"/>
      <w:lang w:eastAsia="ja-JP"/>
    </w:rPr>
  </w:style>
  <w:style w:type="character" w:customStyle="1" w:styleId="UIItem">
    <w:name w:val="UI Item"/>
    <w:basedOn w:val="DefaultParagraphFont"/>
    <w:uiPriority w:val="1"/>
    <w:qFormat/>
    <w:rsid w:val="00824B27"/>
    <w:rPr>
      <w:b/>
      <w:i w:val="0"/>
    </w:rPr>
  </w:style>
  <w:style w:type="character" w:styleId="SubtleEmphasis">
    <w:name w:val="Subtle Emphasis"/>
    <w:basedOn w:val="DefaultParagraphFont"/>
    <w:uiPriority w:val="19"/>
    <w:qFormat/>
    <w:rsid w:val="00664864"/>
    <w:rPr>
      <w:i/>
      <w:iCs/>
      <w:color w:val="808080" w:themeColor="text1" w:themeTint="7F"/>
    </w:rPr>
  </w:style>
  <w:style w:type="paragraph" w:customStyle="1" w:styleId="NoteParagraph">
    <w:name w:val="Note Paragraph"/>
    <w:basedOn w:val="Normal-indent"/>
    <w:qFormat/>
    <w:rsid w:val="00A733F0"/>
    <w:pPr>
      <w:pBdr>
        <w:top w:val="single" w:sz="4" w:space="3" w:color="auto"/>
        <w:left w:val="single" w:sz="4" w:space="4" w:color="auto"/>
        <w:bottom w:val="single" w:sz="4" w:space="3" w:color="auto"/>
        <w:right w:val="single" w:sz="4" w:space="4" w:color="auto"/>
      </w:pBdr>
      <w:shd w:val="clear" w:color="auto" w:fill="E6E6E6"/>
      <w:ind w:left="1152" w:right="288"/>
    </w:pPr>
  </w:style>
  <w:style w:type="character" w:customStyle="1" w:styleId="NoteWord">
    <w:name w:val="Note Word"/>
    <w:basedOn w:val="DefaultParagraphFont"/>
    <w:uiPriority w:val="1"/>
    <w:qFormat/>
    <w:rsid w:val="00A733F0"/>
    <w:rPr>
      <w:b/>
      <w:bCs/>
      <w:caps w:val="0"/>
      <w:smallCaps w:val="0"/>
      <w:color w:val="262626" w:themeColor="text1" w:themeTint="D9"/>
    </w:rPr>
  </w:style>
  <w:style w:type="character" w:styleId="FollowedHyperlink">
    <w:name w:val="FollowedHyperlink"/>
    <w:basedOn w:val="DefaultParagraphFont"/>
    <w:uiPriority w:val="99"/>
    <w:semiHidden/>
    <w:unhideWhenUsed/>
    <w:rsid w:val="00E95289"/>
    <w:rPr>
      <w:color w:val="800080" w:themeColor="followedHyperlink"/>
      <w:u w:val="single"/>
    </w:rPr>
  </w:style>
  <w:style w:type="paragraph" w:customStyle="1" w:styleId="BodyIndent">
    <w:name w:val="Body Indent"/>
    <w:basedOn w:val="Normal-indent"/>
    <w:qFormat/>
    <w:rsid w:val="005552AF"/>
  </w:style>
  <w:style w:type="paragraph" w:customStyle="1" w:styleId="NumberedList">
    <w:name w:val="Numbered List"/>
    <w:basedOn w:val="BodyIndent"/>
    <w:qFormat/>
    <w:rsid w:val="007E3C62"/>
    <w:pPr>
      <w:numPr>
        <w:numId w:val="7"/>
      </w:numPr>
      <w:jc w:val="left"/>
    </w:pPr>
  </w:style>
  <w:style w:type="table" w:styleId="LightList-Accent1">
    <w:name w:val="Light List Accent 1"/>
    <w:basedOn w:val="TableNormal"/>
    <w:uiPriority w:val="61"/>
    <w:rsid w:val="00176F0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1C4C7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755"/>
    <w:rPr>
      <w:rFonts w:ascii="Helvetica Neue Light" w:eastAsia="Times New Roman" w:hAnsi="Helvetica Neue Light" w:cs="Times New Roman"/>
      <w:lang w:eastAsia="en-US"/>
    </w:rPr>
  </w:style>
  <w:style w:type="paragraph" w:styleId="Heading1">
    <w:name w:val="heading 1"/>
    <w:basedOn w:val="Normal"/>
    <w:next w:val="Normal-indent"/>
    <w:link w:val="Heading1Char"/>
    <w:qFormat/>
    <w:rsid w:val="009132E4"/>
    <w:pPr>
      <w:keepNext/>
      <w:pBdr>
        <w:top w:val="double" w:sz="4" w:space="1" w:color="auto"/>
      </w:pBdr>
      <w:outlineLvl w:val="0"/>
    </w:pPr>
    <w:rPr>
      <w:rFonts w:ascii="Helvetica Neue Bold Condensed" w:hAnsi="Helvetica Neue Bold Condensed"/>
      <w:caps/>
      <w:kern w:val="28"/>
      <w:sz w:val="44"/>
    </w:rPr>
  </w:style>
  <w:style w:type="paragraph" w:styleId="Heading2">
    <w:name w:val="heading 2"/>
    <w:basedOn w:val="Normal"/>
    <w:next w:val="Normal-indent"/>
    <w:link w:val="Heading2Char"/>
    <w:qFormat/>
    <w:rsid w:val="007A1A61"/>
    <w:pPr>
      <w:pBdr>
        <w:bottom w:val="single" w:sz="2" w:space="1" w:color="auto"/>
      </w:pBdr>
      <w:spacing w:before="300" w:after="180"/>
      <w:outlineLvl w:val="1"/>
    </w:pPr>
    <w:rPr>
      <w:rFonts w:ascii="Helvetica Neue UltraLight" w:hAnsi="Helvetica Neue UltraLight"/>
      <w:sz w:val="40"/>
    </w:rPr>
  </w:style>
  <w:style w:type="paragraph" w:styleId="Heading3">
    <w:name w:val="heading 3"/>
    <w:basedOn w:val="Normal"/>
    <w:next w:val="Normal-indent"/>
    <w:link w:val="Heading3Char"/>
    <w:qFormat/>
    <w:rsid w:val="007A1A61"/>
    <w:pPr>
      <w:keepNext/>
      <w:spacing w:before="240" w:after="60"/>
      <w:ind w:left="432"/>
      <w:outlineLvl w:val="2"/>
    </w:pPr>
    <w:rPr>
      <w:rFonts w:ascii="Helvetica Neue" w:hAnsi="Helvetica Neue"/>
      <w:sz w:val="32"/>
    </w:rPr>
  </w:style>
  <w:style w:type="paragraph" w:styleId="Heading4">
    <w:name w:val="heading 4"/>
    <w:basedOn w:val="Normal-indent"/>
    <w:next w:val="Normal-indent"/>
    <w:link w:val="Heading4Char"/>
    <w:qFormat/>
    <w:rsid w:val="003504FF"/>
    <w:pPr>
      <w:keepNext/>
      <w:spacing w:before="60" w:after="60"/>
      <w:ind w:left="1584" w:hanging="720"/>
      <w:outlineLvl w:val="3"/>
    </w:pPr>
    <w:rPr>
      <w:rFonts w:ascii="Helvetica Neue" w:hAnsi="Helvetica Neue"/>
      <w:szCs w:val="22"/>
      <w:lang w:eastAsia="en-US"/>
    </w:rPr>
  </w:style>
  <w:style w:type="paragraph" w:styleId="Heading5">
    <w:name w:val="heading 5"/>
    <w:basedOn w:val="Normal"/>
    <w:next w:val="Normal-indent"/>
    <w:link w:val="Heading5Char"/>
    <w:qFormat/>
    <w:rsid w:val="007A1A61"/>
    <w:pPr>
      <w:spacing w:before="120"/>
      <w:ind w:left="1296" w:hanging="720"/>
      <w:outlineLvl w:val="4"/>
    </w:pPr>
  </w:style>
  <w:style w:type="paragraph" w:styleId="Heading6">
    <w:name w:val="heading 6"/>
    <w:basedOn w:val="Normal"/>
    <w:next w:val="Normal"/>
    <w:link w:val="Heading6Char"/>
    <w:qFormat/>
    <w:rsid w:val="007A1A61"/>
    <w:pPr>
      <w:spacing w:before="240"/>
      <w:ind w:left="720"/>
      <w:outlineLvl w:val="5"/>
    </w:pPr>
    <w:rPr>
      <w:b/>
    </w:rPr>
  </w:style>
  <w:style w:type="paragraph" w:styleId="Heading9">
    <w:name w:val="heading 9"/>
    <w:basedOn w:val="Normal"/>
    <w:next w:val="Normal"/>
    <w:link w:val="Heading9Char"/>
    <w:qFormat/>
    <w:rsid w:val="006B586A"/>
    <w:pPr>
      <w:spacing w:before="240" w:after="60"/>
      <w:outlineLvl w:val="8"/>
    </w:pPr>
    <w:rPr>
      <w:rFonts w:ascii="Arial" w:hAnsi="Arial"/>
      <w:b/>
      <w:i/>
      <w:sz w:val="18"/>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
    <w:name w:val="Normal - indent"/>
    <w:basedOn w:val="Normal"/>
    <w:rsid w:val="00AF7009"/>
    <w:pPr>
      <w:spacing w:before="120" w:after="120"/>
      <w:ind w:left="864"/>
      <w:jc w:val="both"/>
    </w:pPr>
    <w:rPr>
      <w:sz w:val="22"/>
      <w:lang w:eastAsia="ja-JP"/>
    </w:rPr>
  </w:style>
  <w:style w:type="character" w:customStyle="1" w:styleId="Heading1Char">
    <w:name w:val="Heading 1 Char"/>
    <w:basedOn w:val="DefaultParagraphFont"/>
    <w:link w:val="Heading1"/>
    <w:rsid w:val="009132E4"/>
    <w:rPr>
      <w:rFonts w:ascii="Helvetica Neue Bold Condensed" w:eastAsia="Times New Roman" w:hAnsi="Helvetica Neue Bold Condensed" w:cs="Times New Roman"/>
      <w:caps/>
      <w:kern w:val="28"/>
      <w:sz w:val="44"/>
      <w:lang w:eastAsia="en-US"/>
    </w:rPr>
  </w:style>
  <w:style w:type="character" w:customStyle="1" w:styleId="Heading2Char">
    <w:name w:val="Heading 2 Char"/>
    <w:basedOn w:val="DefaultParagraphFont"/>
    <w:link w:val="Heading2"/>
    <w:rsid w:val="007A1A61"/>
    <w:rPr>
      <w:rFonts w:ascii="Helvetica Neue UltraLight" w:eastAsia="Times New Roman" w:hAnsi="Helvetica Neue UltraLight" w:cs="Times New Roman"/>
      <w:sz w:val="40"/>
      <w:lang w:eastAsia="en-US"/>
    </w:rPr>
  </w:style>
  <w:style w:type="character" w:customStyle="1" w:styleId="Heading3Char">
    <w:name w:val="Heading 3 Char"/>
    <w:basedOn w:val="DefaultParagraphFont"/>
    <w:link w:val="Heading3"/>
    <w:rsid w:val="007A1A61"/>
    <w:rPr>
      <w:rFonts w:ascii="Helvetica Neue" w:eastAsia="Times New Roman" w:hAnsi="Helvetica Neue" w:cs="Times New Roman"/>
      <w:sz w:val="32"/>
      <w:lang w:eastAsia="en-US"/>
    </w:rPr>
  </w:style>
  <w:style w:type="character" w:customStyle="1" w:styleId="Heading4Char">
    <w:name w:val="Heading 4 Char"/>
    <w:basedOn w:val="DefaultParagraphFont"/>
    <w:link w:val="Heading4"/>
    <w:rsid w:val="003504FF"/>
    <w:rPr>
      <w:rFonts w:ascii="Helvetica Neue" w:eastAsia="Times New Roman" w:hAnsi="Helvetica Neue" w:cs="Times New Roman"/>
      <w:sz w:val="22"/>
      <w:szCs w:val="22"/>
      <w:lang w:eastAsia="en-US"/>
    </w:rPr>
  </w:style>
  <w:style w:type="character" w:customStyle="1" w:styleId="Heading5Char">
    <w:name w:val="Heading 5 Char"/>
    <w:basedOn w:val="DefaultParagraphFont"/>
    <w:link w:val="Heading5"/>
    <w:rsid w:val="007A1A61"/>
    <w:rPr>
      <w:rFonts w:ascii="Helvetica Neue Light" w:eastAsia="Times New Roman" w:hAnsi="Helvetica Neue Light" w:cs="Times New Roman"/>
      <w:lang w:eastAsia="en-US"/>
    </w:rPr>
  </w:style>
  <w:style w:type="character" w:customStyle="1" w:styleId="Heading6Char">
    <w:name w:val="Heading 6 Char"/>
    <w:basedOn w:val="DefaultParagraphFont"/>
    <w:link w:val="Heading6"/>
    <w:rsid w:val="007A1A61"/>
    <w:rPr>
      <w:rFonts w:ascii="Helvetica Neue Light" w:eastAsia="Times New Roman" w:hAnsi="Helvetica Neue Light" w:cs="Times New Roman"/>
      <w:b/>
      <w:lang w:eastAsia="en-US"/>
    </w:rPr>
  </w:style>
  <w:style w:type="character" w:customStyle="1" w:styleId="Heading9Char">
    <w:name w:val="Heading 9 Char"/>
    <w:basedOn w:val="DefaultParagraphFont"/>
    <w:link w:val="Heading9"/>
    <w:rsid w:val="006B586A"/>
    <w:rPr>
      <w:rFonts w:ascii="Arial" w:eastAsia="Times New Roman" w:hAnsi="Arial" w:cs="Times New Roman"/>
      <w:b/>
      <w:i/>
      <w:sz w:val="18"/>
    </w:rPr>
  </w:style>
  <w:style w:type="paragraph" w:styleId="BalloonText">
    <w:name w:val="Balloon Text"/>
    <w:basedOn w:val="Normal"/>
    <w:link w:val="BalloonTextChar"/>
    <w:semiHidden/>
    <w:unhideWhenUsed/>
    <w:rsid w:val="000C26B1"/>
    <w:rPr>
      <w:rFonts w:ascii="Lucida Grande" w:hAnsi="Lucida Grande" w:cs="Lucida Grande"/>
      <w:sz w:val="18"/>
      <w:szCs w:val="18"/>
    </w:rPr>
  </w:style>
  <w:style w:type="character" w:customStyle="1" w:styleId="BalloonTextChar">
    <w:name w:val="Balloon Text Char"/>
    <w:basedOn w:val="DefaultParagraphFont"/>
    <w:link w:val="BalloonText"/>
    <w:semiHidden/>
    <w:rsid w:val="000C26B1"/>
    <w:rPr>
      <w:rFonts w:ascii="Lucida Grande" w:eastAsia="Times New Roman" w:hAnsi="Lucida Grande" w:cs="Lucida Grande"/>
      <w:sz w:val="18"/>
      <w:szCs w:val="18"/>
      <w:lang w:eastAsia="en-US"/>
    </w:rPr>
  </w:style>
  <w:style w:type="paragraph" w:styleId="BodyText">
    <w:name w:val="Body Text"/>
    <w:basedOn w:val="Normal"/>
    <w:link w:val="BodyTextChar"/>
    <w:rsid w:val="006B586A"/>
    <w:pPr>
      <w:jc w:val="center"/>
    </w:pPr>
    <w:rPr>
      <w:rFonts w:ascii="Tahoma" w:hAnsi="Tahoma"/>
      <w:i/>
      <w:color w:val="999999"/>
      <w:lang w:eastAsia="ja-JP"/>
    </w:rPr>
  </w:style>
  <w:style w:type="character" w:customStyle="1" w:styleId="BodyTextChar">
    <w:name w:val="Body Text Char"/>
    <w:basedOn w:val="DefaultParagraphFont"/>
    <w:link w:val="BodyText"/>
    <w:rsid w:val="006B586A"/>
    <w:rPr>
      <w:rFonts w:ascii="Tahoma" w:eastAsia="Times New Roman" w:hAnsi="Tahoma" w:cs="Times New Roman"/>
      <w:i/>
      <w:color w:val="999999"/>
    </w:rPr>
  </w:style>
  <w:style w:type="paragraph" w:customStyle="1" w:styleId="BulletList">
    <w:name w:val="Bullet List"/>
    <w:basedOn w:val="Normal-indent"/>
    <w:qFormat/>
    <w:rsid w:val="003504FF"/>
    <w:pPr>
      <w:numPr>
        <w:numId w:val="5"/>
      </w:numPr>
    </w:pPr>
  </w:style>
  <w:style w:type="paragraph" w:customStyle="1" w:styleId="Code">
    <w:name w:val="Code"/>
    <w:rsid w:val="006B586A"/>
    <w:pPr>
      <w:spacing w:before="60"/>
      <w:ind w:left="1440"/>
    </w:pPr>
    <w:rPr>
      <w:rFonts w:ascii="Courier New" w:eastAsia="Times New Roman" w:hAnsi="Courier New" w:cs="Times New Roman"/>
      <w:noProof/>
      <w:sz w:val="16"/>
    </w:rPr>
  </w:style>
  <w:style w:type="character" w:customStyle="1" w:styleId="CodeInline">
    <w:name w:val="Code Inline"/>
    <w:basedOn w:val="DefaultParagraphFont"/>
    <w:uiPriority w:val="1"/>
    <w:qFormat/>
    <w:rsid w:val="007F31C1"/>
    <w:rPr>
      <w:rFonts w:ascii="Courier New" w:hAnsi="Courier New"/>
      <w:color w:val="auto"/>
      <w:sz w:val="18"/>
      <w:szCs w:val="20"/>
    </w:rPr>
  </w:style>
  <w:style w:type="character" w:styleId="CommentReference">
    <w:name w:val="annotation reference"/>
    <w:basedOn w:val="DefaultParagraphFont"/>
    <w:semiHidden/>
    <w:rsid w:val="006B586A"/>
    <w:rPr>
      <w:sz w:val="16"/>
      <w:szCs w:val="16"/>
    </w:rPr>
  </w:style>
  <w:style w:type="paragraph" w:styleId="CommentText">
    <w:name w:val="annotation text"/>
    <w:basedOn w:val="Normal"/>
    <w:link w:val="CommentTextChar"/>
    <w:semiHidden/>
    <w:rsid w:val="006B586A"/>
    <w:rPr>
      <w:lang w:eastAsia="ja-JP"/>
    </w:rPr>
  </w:style>
  <w:style w:type="character" w:customStyle="1" w:styleId="CommentTextChar">
    <w:name w:val="Comment Text Char"/>
    <w:basedOn w:val="DefaultParagraphFont"/>
    <w:link w:val="CommentText"/>
    <w:semiHidden/>
    <w:rsid w:val="006B586A"/>
    <w:rPr>
      <w:rFonts w:ascii="Helvetica Neue Light" w:eastAsia="Times New Roman" w:hAnsi="Helvetica Neue Light" w:cs="Times New Roman"/>
    </w:rPr>
  </w:style>
  <w:style w:type="paragraph" w:styleId="CommentSubject">
    <w:name w:val="annotation subject"/>
    <w:basedOn w:val="CommentText"/>
    <w:next w:val="CommentText"/>
    <w:link w:val="CommentSubjectChar"/>
    <w:semiHidden/>
    <w:rsid w:val="006B586A"/>
    <w:rPr>
      <w:b/>
      <w:bCs/>
    </w:rPr>
  </w:style>
  <w:style w:type="character" w:customStyle="1" w:styleId="CommentSubjectChar">
    <w:name w:val="Comment Subject Char"/>
    <w:basedOn w:val="CommentTextChar"/>
    <w:link w:val="CommentSubject"/>
    <w:semiHidden/>
    <w:rsid w:val="006B586A"/>
    <w:rPr>
      <w:rFonts w:ascii="Helvetica Neue Light" w:eastAsia="Times New Roman" w:hAnsi="Helvetica Neue Light" w:cs="Times New Roman"/>
      <w:b/>
      <w:bCs/>
    </w:rPr>
  </w:style>
  <w:style w:type="paragraph" w:styleId="DocumentMap">
    <w:name w:val="Document Map"/>
    <w:basedOn w:val="Normal"/>
    <w:link w:val="DocumentMapChar"/>
    <w:semiHidden/>
    <w:rsid w:val="006B586A"/>
    <w:pPr>
      <w:shd w:val="clear" w:color="auto" w:fill="000080"/>
    </w:pPr>
    <w:rPr>
      <w:rFonts w:ascii="Tahoma" w:hAnsi="Tahoma" w:cs="Tahoma"/>
      <w:lang w:eastAsia="ja-JP"/>
    </w:rPr>
  </w:style>
  <w:style w:type="character" w:customStyle="1" w:styleId="DocumentMapChar">
    <w:name w:val="Document Map Char"/>
    <w:basedOn w:val="DefaultParagraphFont"/>
    <w:link w:val="DocumentMap"/>
    <w:semiHidden/>
    <w:rsid w:val="006B586A"/>
    <w:rPr>
      <w:rFonts w:ascii="Tahoma" w:eastAsia="Times New Roman" w:hAnsi="Tahoma" w:cs="Tahoma"/>
      <w:shd w:val="clear" w:color="auto" w:fill="000080"/>
    </w:rPr>
  </w:style>
  <w:style w:type="character" w:customStyle="1" w:styleId="FigureCodeTableNumber">
    <w:name w:val="Figure/Code/Table Number"/>
    <w:basedOn w:val="DefaultParagraphFont"/>
    <w:rsid w:val="006B586A"/>
    <w:rPr>
      <w:rFonts w:ascii="HelveticaNeue MediumCond" w:hAnsi="HelveticaNeue MediumCond"/>
      <w:b/>
      <w:i/>
      <w:color w:val="auto"/>
    </w:rPr>
  </w:style>
  <w:style w:type="paragraph" w:styleId="Footer">
    <w:name w:val="footer"/>
    <w:basedOn w:val="Normal"/>
    <w:link w:val="FooterChar"/>
    <w:rsid w:val="006B586A"/>
    <w:pPr>
      <w:tabs>
        <w:tab w:val="center" w:pos="4320"/>
        <w:tab w:val="right" w:pos="8640"/>
      </w:tabs>
    </w:pPr>
    <w:rPr>
      <w:color w:val="7F7F7F" w:themeColor="text1" w:themeTint="80"/>
      <w:sz w:val="20"/>
      <w:lang w:eastAsia="ja-JP"/>
    </w:rPr>
  </w:style>
  <w:style w:type="character" w:customStyle="1" w:styleId="FooterChar">
    <w:name w:val="Footer Char"/>
    <w:basedOn w:val="DefaultParagraphFont"/>
    <w:link w:val="Footer"/>
    <w:rsid w:val="006B586A"/>
    <w:rPr>
      <w:rFonts w:ascii="Helvetica Neue Light" w:eastAsia="Times New Roman" w:hAnsi="Helvetica Neue Light" w:cs="Times New Roman"/>
      <w:color w:val="7F7F7F" w:themeColor="text1" w:themeTint="80"/>
      <w:sz w:val="20"/>
    </w:rPr>
  </w:style>
  <w:style w:type="character" w:styleId="Hyperlink">
    <w:name w:val="Hyperlink"/>
    <w:basedOn w:val="DefaultParagraphFont"/>
    <w:uiPriority w:val="99"/>
    <w:rsid w:val="006B586A"/>
    <w:rPr>
      <w:color w:val="0000FF"/>
      <w:u w:val="single"/>
    </w:rPr>
  </w:style>
  <w:style w:type="paragraph" w:styleId="ListBullet">
    <w:name w:val="List Bullet"/>
    <w:basedOn w:val="Normal"/>
    <w:autoRedefine/>
    <w:rsid w:val="006B586A"/>
    <w:pPr>
      <w:tabs>
        <w:tab w:val="num" w:pos="360"/>
      </w:tabs>
      <w:ind w:left="360" w:hanging="360"/>
    </w:pPr>
    <w:rPr>
      <w:rFonts w:ascii="Arial" w:hAnsi="Arial"/>
      <w:sz w:val="18"/>
      <w:lang w:eastAsia="ja-JP"/>
    </w:rPr>
  </w:style>
  <w:style w:type="paragraph" w:styleId="ListParagraph">
    <w:name w:val="List Paragraph"/>
    <w:basedOn w:val="Normal"/>
    <w:uiPriority w:val="34"/>
    <w:qFormat/>
    <w:rsid w:val="006B586A"/>
    <w:pPr>
      <w:ind w:left="720"/>
      <w:contextualSpacing/>
    </w:pPr>
    <w:rPr>
      <w:lang w:eastAsia="ja-JP"/>
    </w:rPr>
  </w:style>
  <w:style w:type="character" w:styleId="PageNumber">
    <w:name w:val="page number"/>
    <w:basedOn w:val="DefaultParagraphFont"/>
    <w:rsid w:val="006B586A"/>
  </w:style>
  <w:style w:type="paragraph" w:customStyle="1" w:styleId="Subtitle1">
    <w:name w:val="Subtitle1"/>
    <w:basedOn w:val="Normal"/>
    <w:rsid w:val="006B586A"/>
    <w:rPr>
      <w:b/>
      <w:sz w:val="26"/>
    </w:rPr>
  </w:style>
  <w:style w:type="paragraph" w:styleId="Subtitle">
    <w:name w:val="Subtitle"/>
    <w:basedOn w:val="Normal"/>
    <w:next w:val="Normal"/>
    <w:link w:val="SubtitleChar"/>
    <w:uiPriority w:val="11"/>
    <w:qFormat/>
    <w:rsid w:val="00423895"/>
    <w:pPr>
      <w:spacing w:after="720"/>
      <w:jc w:val="right"/>
    </w:pPr>
    <w:rPr>
      <w:rFonts w:ascii="Helvetica Neue" w:eastAsiaTheme="majorEastAsia" w:hAnsi="Helvetica Neue" w:cstheme="majorBidi"/>
      <w:szCs w:val="22"/>
      <w:lang w:eastAsia="ja-JP"/>
    </w:rPr>
  </w:style>
  <w:style w:type="character" w:customStyle="1" w:styleId="SubtitleChar">
    <w:name w:val="Subtitle Char"/>
    <w:basedOn w:val="DefaultParagraphFont"/>
    <w:link w:val="Subtitle"/>
    <w:uiPriority w:val="11"/>
    <w:rsid w:val="00423895"/>
    <w:rPr>
      <w:rFonts w:ascii="Helvetica Neue" w:eastAsiaTheme="majorEastAsia" w:hAnsi="Helvetica Neue" w:cstheme="majorBidi"/>
      <w:szCs w:val="22"/>
    </w:rPr>
  </w:style>
  <w:style w:type="table" w:customStyle="1" w:styleId="Table">
    <w:name w:val="Table"/>
    <w:basedOn w:val="TableNormal"/>
    <w:rsid w:val="006B586A"/>
    <w:rPr>
      <w:rFonts w:ascii="Verdana" w:eastAsia="Times New Roman" w:hAnsi="Verdana" w:cs="Times New Roman"/>
      <w:sz w:val="17"/>
      <w:szCs w:val="16"/>
    </w:rPr>
    <w:tblPr>
      <w:tblInd w:w="864"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top w:w="0" w:type="dxa"/>
        <w:left w:w="58" w:type="dxa"/>
        <w:bottom w:w="0" w:type="dxa"/>
        <w:right w:w="58" w:type="dxa"/>
      </w:tblCellMar>
    </w:tblPr>
    <w:trPr>
      <w:cantSplit/>
    </w:trPr>
    <w:tblStylePr w:type="firstRow">
      <w:rPr>
        <w:rFonts w:ascii="Cambria" w:hAnsi="Cambria"/>
        <w:b/>
        <w:sz w:val="18"/>
      </w:rPr>
      <w:tblPr/>
      <w:tcPr>
        <w:shd w:val="clear" w:color="auto" w:fill="000000"/>
      </w:tcPr>
    </w:tblStylePr>
  </w:style>
  <w:style w:type="table" w:styleId="TableGrid">
    <w:name w:val="Table Grid"/>
    <w:basedOn w:val="TableNormal"/>
    <w:rsid w:val="006B586A"/>
    <w:rPr>
      <w:rFonts w:ascii="Times New Roman" w:eastAsia="Times New Roman" w:hAnsi="Times New Roman"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423895"/>
    <w:pPr>
      <w:spacing w:before="240"/>
      <w:jc w:val="right"/>
      <w:outlineLvl w:val="0"/>
    </w:pPr>
    <w:rPr>
      <w:kern w:val="28"/>
      <w:sz w:val="36"/>
      <w:lang w:eastAsia="ja-JP"/>
    </w:rPr>
  </w:style>
  <w:style w:type="character" w:customStyle="1" w:styleId="TitleChar">
    <w:name w:val="Title Char"/>
    <w:basedOn w:val="DefaultParagraphFont"/>
    <w:link w:val="Title"/>
    <w:rsid w:val="00423895"/>
    <w:rPr>
      <w:rFonts w:ascii="Helvetica Neue Light" w:eastAsia="Times New Roman" w:hAnsi="Helvetica Neue Light" w:cs="Times New Roman"/>
      <w:kern w:val="28"/>
      <w:sz w:val="36"/>
    </w:rPr>
  </w:style>
  <w:style w:type="paragraph" w:styleId="TOC1">
    <w:name w:val="toc 1"/>
    <w:basedOn w:val="Normal"/>
    <w:next w:val="Normal"/>
    <w:autoRedefine/>
    <w:uiPriority w:val="39"/>
    <w:rsid w:val="006B586A"/>
    <w:rPr>
      <w:rFonts w:ascii="Arial" w:hAnsi="Arial"/>
      <w:b/>
      <w:lang w:eastAsia="ja-JP"/>
    </w:rPr>
  </w:style>
  <w:style w:type="paragraph" w:styleId="TOC2">
    <w:name w:val="toc 2"/>
    <w:basedOn w:val="Normal"/>
    <w:next w:val="Normal"/>
    <w:autoRedefine/>
    <w:uiPriority w:val="39"/>
    <w:rsid w:val="006B586A"/>
    <w:pPr>
      <w:ind w:left="200"/>
    </w:pPr>
    <w:rPr>
      <w:rFonts w:ascii="Arial" w:hAnsi="Arial"/>
      <w:b/>
      <w:i/>
      <w:lang w:eastAsia="ja-JP"/>
    </w:rPr>
  </w:style>
  <w:style w:type="paragraph" w:styleId="TOC3">
    <w:name w:val="toc 3"/>
    <w:basedOn w:val="Normal"/>
    <w:next w:val="Normal"/>
    <w:autoRedefine/>
    <w:semiHidden/>
    <w:rsid w:val="006B586A"/>
    <w:pPr>
      <w:ind w:left="400"/>
    </w:pPr>
    <w:rPr>
      <w:rFonts w:ascii="Arial" w:hAnsi="Arial"/>
      <w:lang w:eastAsia="ja-JP"/>
    </w:rPr>
  </w:style>
  <w:style w:type="paragraph" w:styleId="TOC4">
    <w:name w:val="toc 4"/>
    <w:basedOn w:val="Normal"/>
    <w:next w:val="Normal"/>
    <w:autoRedefine/>
    <w:semiHidden/>
    <w:rsid w:val="006B586A"/>
    <w:pPr>
      <w:ind w:left="600"/>
    </w:pPr>
    <w:rPr>
      <w:rFonts w:ascii="Arial" w:hAnsi="Arial"/>
      <w:lang w:eastAsia="ja-JP"/>
    </w:rPr>
  </w:style>
  <w:style w:type="paragraph" w:styleId="TOC5">
    <w:name w:val="toc 5"/>
    <w:basedOn w:val="Normal"/>
    <w:next w:val="Normal"/>
    <w:autoRedefine/>
    <w:semiHidden/>
    <w:rsid w:val="006B586A"/>
    <w:pPr>
      <w:ind w:left="800"/>
    </w:pPr>
    <w:rPr>
      <w:rFonts w:ascii="Arial" w:hAnsi="Arial"/>
      <w:lang w:eastAsia="ja-JP"/>
    </w:rPr>
  </w:style>
  <w:style w:type="paragraph" w:styleId="TOC6">
    <w:name w:val="toc 6"/>
    <w:basedOn w:val="Normal"/>
    <w:next w:val="Normal"/>
    <w:autoRedefine/>
    <w:semiHidden/>
    <w:rsid w:val="006B586A"/>
    <w:pPr>
      <w:ind w:left="1000"/>
    </w:pPr>
    <w:rPr>
      <w:rFonts w:ascii="Arial" w:hAnsi="Arial"/>
      <w:lang w:eastAsia="ja-JP"/>
    </w:rPr>
  </w:style>
  <w:style w:type="paragraph" w:styleId="TOC7">
    <w:name w:val="toc 7"/>
    <w:basedOn w:val="Normal"/>
    <w:next w:val="Normal"/>
    <w:autoRedefine/>
    <w:semiHidden/>
    <w:rsid w:val="006B586A"/>
    <w:pPr>
      <w:ind w:left="1200"/>
    </w:pPr>
    <w:rPr>
      <w:rFonts w:ascii="Arial" w:hAnsi="Arial"/>
      <w:lang w:eastAsia="ja-JP"/>
    </w:rPr>
  </w:style>
  <w:style w:type="paragraph" w:styleId="TOC8">
    <w:name w:val="toc 8"/>
    <w:basedOn w:val="Normal"/>
    <w:next w:val="Normal"/>
    <w:autoRedefine/>
    <w:semiHidden/>
    <w:rsid w:val="006B586A"/>
    <w:pPr>
      <w:ind w:left="1400"/>
    </w:pPr>
    <w:rPr>
      <w:rFonts w:ascii="Arial" w:hAnsi="Arial"/>
      <w:lang w:eastAsia="ja-JP"/>
    </w:rPr>
  </w:style>
  <w:style w:type="paragraph" w:styleId="TOC9">
    <w:name w:val="toc 9"/>
    <w:basedOn w:val="Normal"/>
    <w:next w:val="Normal"/>
    <w:autoRedefine/>
    <w:semiHidden/>
    <w:rsid w:val="006B586A"/>
    <w:pPr>
      <w:ind w:left="1600"/>
    </w:pPr>
    <w:rPr>
      <w:rFonts w:ascii="Arial" w:hAnsi="Arial"/>
      <w:lang w:eastAsia="ja-JP"/>
    </w:rPr>
  </w:style>
  <w:style w:type="character" w:customStyle="1" w:styleId="UIItem">
    <w:name w:val="UI Item"/>
    <w:basedOn w:val="DefaultParagraphFont"/>
    <w:uiPriority w:val="1"/>
    <w:qFormat/>
    <w:rsid w:val="00824B27"/>
    <w:rPr>
      <w:b/>
      <w:i w:val="0"/>
    </w:rPr>
  </w:style>
  <w:style w:type="character" w:styleId="SubtleEmphasis">
    <w:name w:val="Subtle Emphasis"/>
    <w:basedOn w:val="DefaultParagraphFont"/>
    <w:uiPriority w:val="19"/>
    <w:qFormat/>
    <w:rsid w:val="00664864"/>
    <w:rPr>
      <w:i/>
      <w:iCs/>
      <w:color w:val="808080" w:themeColor="text1" w:themeTint="7F"/>
    </w:rPr>
  </w:style>
  <w:style w:type="paragraph" w:customStyle="1" w:styleId="NoteParagraph">
    <w:name w:val="Note Paragraph"/>
    <w:basedOn w:val="Normal-indent"/>
    <w:qFormat/>
    <w:rsid w:val="00A733F0"/>
    <w:pPr>
      <w:pBdr>
        <w:top w:val="single" w:sz="4" w:space="3" w:color="auto"/>
        <w:left w:val="single" w:sz="4" w:space="4" w:color="auto"/>
        <w:bottom w:val="single" w:sz="4" w:space="3" w:color="auto"/>
        <w:right w:val="single" w:sz="4" w:space="4" w:color="auto"/>
      </w:pBdr>
      <w:shd w:val="clear" w:color="auto" w:fill="E6E6E6"/>
      <w:ind w:left="1152" w:right="288"/>
    </w:pPr>
  </w:style>
  <w:style w:type="character" w:customStyle="1" w:styleId="NoteWord">
    <w:name w:val="Note Word"/>
    <w:basedOn w:val="DefaultParagraphFont"/>
    <w:uiPriority w:val="1"/>
    <w:qFormat/>
    <w:rsid w:val="00A733F0"/>
    <w:rPr>
      <w:b/>
      <w:bCs/>
      <w:caps w:val="0"/>
      <w:smallCaps w:val="0"/>
      <w:color w:val="262626" w:themeColor="text1" w:themeTint="D9"/>
    </w:rPr>
  </w:style>
  <w:style w:type="character" w:styleId="FollowedHyperlink">
    <w:name w:val="FollowedHyperlink"/>
    <w:basedOn w:val="DefaultParagraphFont"/>
    <w:uiPriority w:val="99"/>
    <w:semiHidden/>
    <w:unhideWhenUsed/>
    <w:rsid w:val="00E95289"/>
    <w:rPr>
      <w:color w:val="800080" w:themeColor="followedHyperlink"/>
      <w:u w:val="single"/>
    </w:rPr>
  </w:style>
  <w:style w:type="paragraph" w:customStyle="1" w:styleId="BodyIndent">
    <w:name w:val="Body Indent"/>
    <w:basedOn w:val="Normal-indent"/>
    <w:qFormat/>
    <w:rsid w:val="005552AF"/>
  </w:style>
  <w:style w:type="paragraph" w:customStyle="1" w:styleId="NumberedList">
    <w:name w:val="Numbered List"/>
    <w:basedOn w:val="BodyIndent"/>
    <w:qFormat/>
    <w:rsid w:val="007E3C62"/>
    <w:pPr>
      <w:numPr>
        <w:numId w:val="7"/>
      </w:numPr>
      <w:jc w:val="left"/>
    </w:pPr>
  </w:style>
  <w:style w:type="table" w:styleId="LightList-Accent1">
    <w:name w:val="Light List Accent 1"/>
    <w:basedOn w:val="TableNormal"/>
    <w:uiPriority w:val="61"/>
    <w:rsid w:val="00176F0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1C4C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hyperlink" Target="mailto:user@iCloud.com" TargetMode="External"/><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developer.apple.com/icloud/index.html" TargetMode="External"/><Relationship Id="rId8" Type="http://schemas.openxmlformats.org/officeDocument/2006/relationships/hyperlink" Target="https://developer.apple.com/library/ios/icloud_design_guide" TargetMode="External"/><Relationship Id="rId9" Type="http://schemas.openxmlformats.org/officeDocument/2006/relationships/hyperlink" Target="https://developer.apple.com/library/prerelease/ios/documentation/CloudKit/Reference/CloudKit_Framework_Reference/index.html"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hyperlink" Target="http://developer.apple.com" TargetMode="External"/><Relationship Id="rId1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kmullins:Library:Application%20Support:Microsoft:Office:User%20Templates:My%20Templates:Xamarin%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20615-0E28-0C48-BD31-ED682E1DF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Xamarin Documentation.dotx</Template>
  <TotalTime>311</TotalTime>
  <Pages>39</Pages>
  <Words>6520</Words>
  <Characters>37170</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43603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Mullins</dc:creator>
  <cp:keywords/>
  <dc:description/>
  <cp:lastModifiedBy>Kevin Mullins</cp:lastModifiedBy>
  <cp:revision>126</cp:revision>
  <cp:lastPrinted>2011-08-01T02:03:00Z</cp:lastPrinted>
  <dcterms:created xsi:type="dcterms:W3CDTF">2014-08-01T00:27:00Z</dcterms:created>
  <dcterms:modified xsi:type="dcterms:W3CDTF">2014-08-04T15:53:00Z</dcterms:modified>
</cp:coreProperties>
</file>